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B76B4" w14:textId="77777777" w:rsidR="007C2CDB" w:rsidRPr="008D6EE2" w:rsidRDefault="007C2CDB" w:rsidP="007C2CDB">
      <w:pPr>
        <w:jc w:val="center"/>
        <w:rPr>
          <w:rFonts w:cs="Times New Roman"/>
          <w:b/>
          <w:sz w:val="28"/>
          <w:szCs w:val="28"/>
        </w:rPr>
      </w:pPr>
    </w:p>
    <w:tbl>
      <w:tblPr>
        <w:tblStyle w:val="TabloKlavuz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93"/>
        <w:gridCol w:w="4538"/>
      </w:tblGrid>
      <w:tr w:rsidR="007C2CDB" w:rsidRPr="008D6EE2" w14:paraId="351C3D58" w14:textId="77777777" w:rsidTr="00BB3EB3">
        <w:trPr>
          <w:trHeight w:val="1779"/>
        </w:trPr>
        <w:tc>
          <w:tcPr>
            <w:tcW w:w="4493" w:type="dxa"/>
          </w:tcPr>
          <w:p w14:paraId="1E95BC19" w14:textId="77777777" w:rsidR="007C2CDB" w:rsidRPr="008D6EE2" w:rsidRDefault="007C2CDB" w:rsidP="00BB3EB3">
            <w:pPr>
              <w:ind w:firstLine="0"/>
              <w:jc w:val="left"/>
              <w:rPr>
                <w:sz w:val="32"/>
                <w:lang w:val="en-US"/>
              </w:rPr>
            </w:pPr>
            <w:r w:rsidRPr="008D6EE2">
              <w:rPr>
                <w:lang w:val="en-US"/>
              </w:rPr>
              <w:object w:dxaOrig="8745" w:dyaOrig="3300" w14:anchorId="44E3FB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6pt" o:ole="">
                  <v:imagedata r:id="rId8" o:title=""/>
                </v:shape>
                <o:OLEObject Type="Embed" ProgID="PBrush" ShapeID="_x0000_i1025" DrawAspect="Content" ObjectID="_1673376001" r:id="rId9"/>
              </w:object>
            </w:r>
          </w:p>
        </w:tc>
        <w:tc>
          <w:tcPr>
            <w:tcW w:w="4538" w:type="dxa"/>
          </w:tcPr>
          <w:p w14:paraId="715DC35A" w14:textId="77777777" w:rsidR="007C2CDB" w:rsidRPr="008D6EE2" w:rsidRDefault="007C2CDB" w:rsidP="00BB3EB3">
            <w:pPr>
              <w:ind w:firstLine="0"/>
              <w:jc w:val="right"/>
              <w:rPr>
                <w:sz w:val="32"/>
                <w:lang w:val="en-US"/>
              </w:rPr>
            </w:pPr>
            <w:r w:rsidRPr="008D6EE2">
              <w:rPr>
                <w:noProof/>
                <w:lang w:eastAsia="tr-TR"/>
              </w:rPr>
              <w:drawing>
                <wp:inline distT="0" distB="0" distL="0" distR="0" wp14:anchorId="7932EF60" wp14:editId="32162C56">
                  <wp:extent cx="981075" cy="981075"/>
                  <wp:effectExtent l="0" t="0" r="0" b="0"/>
                  <wp:docPr id="11" name="Picture"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untitled"/>
                          <pic:cNvPicPr>
                            <a:picLocks noChangeAspect="1" noChangeArrowheads="1"/>
                          </pic:cNvPicPr>
                        </pic:nvPicPr>
                        <pic:blipFill>
                          <a:blip r:embed="rId10" cstate="print"/>
                          <a:stretch>
                            <a:fillRect/>
                          </a:stretch>
                        </pic:blipFill>
                        <pic:spPr bwMode="auto">
                          <a:xfrm>
                            <a:off x="0" y="0"/>
                            <a:ext cx="981075" cy="981075"/>
                          </a:xfrm>
                          <a:prstGeom prst="rect">
                            <a:avLst/>
                          </a:prstGeom>
                          <a:noFill/>
                          <a:ln w="9525">
                            <a:noFill/>
                            <a:miter lim="800000"/>
                            <a:headEnd/>
                            <a:tailEnd/>
                          </a:ln>
                        </pic:spPr>
                      </pic:pic>
                    </a:graphicData>
                  </a:graphic>
                </wp:inline>
              </w:drawing>
            </w:r>
          </w:p>
        </w:tc>
      </w:tr>
    </w:tbl>
    <w:p w14:paraId="176A374E" w14:textId="77777777" w:rsidR="007C2CDB" w:rsidRPr="008D6EE2" w:rsidRDefault="007C2CDB" w:rsidP="007C2CDB">
      <w:pPr>
        <w:jc w:val="center"/>
        <w:rPr>
          <w:rFonts w:cs="Times New Roman"/>
          <w:b/>
          <w:sz w:val="28"/>
          <w:szCs w:val="28"/>
        </w:rPr>
      </w:pPr>
    </w:p>
    <w:p w14:paraId="60D8791C" w14:textId="77777777" w:rsidR="007C2CDB" w:rsidRPr="008D6EE2" w:rsidRDefault="007C2CDB" w:rsidP="007C2CDB">
      <w:pPr>
        <w:jc w:val="center"/>
        <w:rPr>
          <w:sz w:val="48"/>
        </w:rPr>
      </w:pPr>
    </w:p>
    <w:p w14:paraId="6BAB15D7" w14:textId="77777777" w:rsidR="007C2CDB" w:rsidRPr="008D6EE2" w:rsidRDefault="007C2CDB" w:rsidP="007C2CDB">
      <w:pPr>
        <w:jc w:val="center"/>
        <w:rPr>
          <w:sz w:val="48"/>
        </w:rPr>
      </w:pPr>
    </w:p>
    <w:p w14:paraId="1D71BDD0" w14:textId="372CAACF" w:rsidR="007C2CDB" w:rsidRPr="008D6EE2" w:rsidRDefault="00FC7FE7" w:rsidP="007C2CDB">
      <w:pPr>
        <w:ind w:firstLine="0"/>
        <w:jc w:val="center"/>
        <w:rPr>
          <w:b/>
          <w:sz w:val="48"/>
        </w:rPr>
      </w:pPr>
      <w:r>
        <w:rPr>
          <w:b/>
          <w:sz w:val="48"/>
        </w:rPr>
        <w:t>AKYC Social Media Website</w:t>
      </w:r>
    </w:p>
    <w:p w14:paraId="2F8B8CD6" w14:textId="77777777" w:rsidR="007C2CDB" w:rsidRPr="008D6EE2" w:rsidRDefault="007C2CDB" w:rsidP="007C2CDB">
      <w:pPr>
        <w:jc w:val="center"/>
        <w:rPr>
          <w:sz w:val="32"/>
        </w:rPr>
      </w:pPr>
    </w:p>
    <w:p w14:paraId="17A6B108" w14:textId="77777777" w:rsidR="007C2CDB" w:rsidRPr="008D6EE2" w:rsidRDefault="007C2CDB" w:rsidP="007C2CDB">
      <w:pPr>
        <w:jc w:val="center"/>
        <w:rPr>
          <w:sz w:val="32"/>
        </w:rPr>
      </w:pPr>
    </w:p>
    <w:p w14:paraId="70E237BA" w14:textId="77777777" w:rsidR="007C2CDB" w:rsidRPr="008D6EE2" w:rsidRDefault="007C2CDB" w:rsidP="007C2CDB">
      <w:pPr>
        <w:jc w:val="center"/>
        <w:rPr>
          <w:sz w:val="32"/>
        </w:rPr>
      </w:pPr>
    </w:p>
    <w:p w14:paraId="3180C0C6" w14:textId="77777777" w:rsidR="007C2CDB" w:rsidRPr="008D6EE2" w:rsidRDefault="007C2CDB" w:rsidP="007C2CDB">
      <w:pPr>
        <w:ind w:firstLine="0"/>
        <w:jc w:val="center"/>
        <w:rPr>
          <w:sz w:val="48"/>
        </w:rPr>
      </w:pPr>
      <w:r w:rsidRPr="008D6EE2">
        <w:rPr>
          <w:rFonts w:ascii="TimesNewRomanPS-ItalicMT" w:hAnsi="TimesNewRomanPS-ItalicMT"/>
          <w:iCs/>
          <w:color w:val="000000"/>
          <w:sz w:val="32"/>
          <w:szCs w:val="32"/>
        </w:rPr>
        <w:t>Bachelor’s Thesis</w:t>
      </w:r>
    </w:p>
    <w:p w14:paraId="33703C7B" w14:textId="77777777" w:rsidR="007C2CDB" w:rsidRPr="008D6EE2" w:rsidRDefault="007C2CDB" w:rsidP="007C2CDB">
      <w:pPr>
        <w:jc w:val="center"/>
        <w:rPr>
          <w:sz w:val="32"/>
        </w:rPr>
      </w:pPr>
    </w:p>
    <w:p w14:paraId="23EFD952" w14:textId="185DF683" w:rsidR="00476927" w:rsidRDefault="00476927" w:rsidP="004639E0">
      <w:pPr>
        <w:ind w:firstLine="0"/>
        <w:jc w:val="center"/>
        <w:rPr>
          <w:sz w:val="48"/>
        </w:rPr>
      </w:pPr>
      <w:r>
        <w:rPr>
          <w:sz w:val="48"/>
        </w:rPr>
        <w:t>Yaren Çoşkun</w:t>
      </w:r>
      <w:r w:rsidR="004639E0">
        <w:rPr>
          <w:sz w:val="48"/>
        </w:rPr>
        <w:t xml:space="preserve"> </w:t>
      </w:r>
      <w:r>
        <w:rPr>
          <w:sz w:val="48"/>
        </w:rPr>
        <w:t>217SE2003I</w:t>
      </w:r>
    </w:p>
    <w:p w14:paraId="195D7B1C" w14:textId="4BED4F10" w:rsidR="007C2CDB" w:rsidRPr="008D6EE2" w:rsidRDefault="00476927" w:rsidP="004639E0">
      <w:pPr>
        <w:ind w:firstLine="0"/>
        <w:jc w:val="center"/>
        <w:rPr>
          <w:sz w:val="48"/>
        </w:rPr>
      </w:pPr>
      <w:r>
        <w:rPr>
          <w:sz w:val="48"/>
        </w:rPr>
        <w:t>Ali Haydar Konuk</w:t>
      </w:r>
      <w:r w:rsidR="004639E0">
        <w:rPr>
          <w:sz w:val="48"/>
        </w:rPr>
        <w:t xml:space="preserve"> </w:t>
      </w:r>
      <w:r>
        <w:rPr>
          <w:sz w:val="48"/>
        </w:rPr>
        <w:t>216CS2411D</w:t>
      </w:r>
    </w:p>
    <w:p w14:paraId="3248A761" w14:textId="77777777" w:rsidR="007C2CDB" w:rsidRPr="008D6EE2" w:rsidRDefault="007C2CDB" w:rsidP="007C2CDB">
      <w:pPr>
        <w:ind w:firstLine="0"/>
        <w:jc w:val="center"/>
        <w:rPr>
          <w:sz w:val="32"/>
        </w:rPr>
      </w:pPr>
    </w:p>
    <w:p w14:paraId="284A15A6" w14:textId="77777777" w:rsidR="007C2CDB" w:rsidRPr="008D6EE2" w:rsidRDefault="007C2CDB" w:rsidP="007C2CDB">
      <w:pPr>
        <w:ind w:firstLine="0"/>
        <w:jc w:val="center"/>
        <w:rPr>
          <w:sz w:val="32"/>
        </w:rPr>
      </w:pPr>
      <w:r w:rsidRPr="008D6EE2">
        <w:rPr>
          <w:sz w:val="32"/>
        </w:rPr>
        <w:t>Supervised by</w:t>
      </w:r>
    </w:p>
    <w:p w14:paraId="3D2D39E0" w14:textId="05087B17" w:rsidR="007C2CDB" w:rsidRPr="008D6EE2" w:rsidRDefault="00476927" w:rsidP="007C2CDB">
      <w:pPr>
        <w:ind w:firstLine="0"/>
        <w:jc w:val="center"/>
        <w:rPr>
          <w:sz w:val="32"/>
        </w:rPr>
      </w:pPr>
      <w:r>
        <w:rPr>
          <w:sz w:val="32"/>
        </w:rPr>
        <w:t>Günet Eroğlu</w:t>
      </w:r>
    </w:p>
    <w:p w14:paraId="0B12258A" w14:textId="77777777" w:rsidR="007C2CDB" w:rsidRPr="008D6EE2" w:rsidRDefault="007C2CDB" w:rsidP="007C2CDB">
      <w:pPr>
        <w:ind w:firstLine="0"/>
        <w:jc w:val="center"/>
        <w:rPr>
          <w:sz w:val="32"/>
        </w:rPr>
      </w:pPr>
    </w:p>
    <w:p w14:paraId="5236C678" w14:textId="77777777" w:rsidR="007C2CDB" w:rsidRPr="008D6EE2" w:rsidRDefault="007C2CDB" w:rsidP="007C2CDB">
      <w:pPr>
        <w:ind w:firstLine="0"/>
        <w:jc w:val="center"/>
        <w:rPr>
          <w:sz w:val="32"/>
        </w:rPr>
      </w:pPr>
    </w:p>
    <w:p w14:paraId="1A68D14C" w14:textId="77777777" w:rsidR="007C2CDB" w:rsidRPr="008D6EE2" w:rsidRDefault="007C2CDB" w:rsidP="007C2CDB">
      <w:pPr>
        <w:ind w:firstLine="0"/>
        <w:jc w:val="center"/>
        <w:rPr>
          <w:sz w:val="32"/>
        </w:rPr>
      </w:pPr>
    </w:p>
    <w:p w14:paraId="42321312" w14:textId="77777777" w:rsidR="007C2CDB" w:rsidRPr="008D6EE2" w:rsidRDefault="007C2CDB" w:rsidP="007C2CDB">
      <w:pPr>
        <w:ind w:firstLine="0"/>
        <w:jc w:val="center"/>
        <w:rPr>
          <w:sz w:val="32"/>
        </w:rPr>
      </w:pPr>
      <w:r w:rsidRPr="008D6EE2">
        <w:rPr>
          <w:sz w:val="32"/>
        </w:rPr>
        <w:t>January 2020</w:t>
      </w:r>
    </w:p>
    <w:p w14:paraId="161277CD" w14:textId="77777777" w:rsidR="007C2CDB" w:rsidRPr="008D6EE2" w:rsidRDefault="007C2CDB" w:rsidP="007C2CDB">
      <w:pPr>
        <w:ind w:firstLine="0"/>
        <w:jc w:val="center"/>
        <w:rPr>
          <w:sz w:val="32"/>
        </w:rPr>
        <w:sectPr w:rsidR="007C2CDB" w:rsidRPr="008D6EE2" w:rsidSect="00BB3EB3">
          <w:pgSz w:w="11906" w:h="16838"/>
          <w:pgMar w:top="1440" w:right="1440" w:bottom="1440" w:left="1440" w:header="0" w:footer="0" w:gutter="0"/>
          <w:cols w:space="708"/>
          <w:formProt w:val="0"/>
          <w:docGrid w:linePitch="360" w:charSpace="-6145"/>
        </w:sectPr>
      </w:pPr>
    </w:p>
    <w:p w14:paraId="5D8ABA47" w14:textId="77777777" w:rsidR="007C2CDB" w:rsidRPr="008D6EE2" w:rsidRDefault="007C2CDB" w:rsidP="002106DD">
      <w:pPr>
        <w:pStyle w:val="KonuBal"/>
      </w:pPr>
      <w:bookmarkStart w:id="0" w:name="_Toc60133304"/>
      <w:r w:rsidRPr="008D6EE2">
        <w:lastRenderedPageBreak/>
        <w:t>Abstract</w:t>
      </w:r>
      <w:bookmarkEnd w:id="0"/>
    </w:p>
    <w:p w14:paraId="1D26299D" w14:textId="77777777" w:rsidR="00A46AE8" w:rsidRDefault="00A46AE8" w:rsidP="00AF6635">
      <w:pPr>
        <w:pStyle w:val="KonuBal"/>
      </w:pPr>
      <w:bookmarkStart w:id="1" w:name="_Toc60133305"/>
    </w:p>
    <w:p w14:paraId="0CC710B1" w14:textId="77777777" w:rsidR="003A1E1D" w:rsidRDefault="003A1E1D" w:rsidP="003A1E1D">
      <w:pPr>
        <w:spacing w:after="160"/>
        <w:ind w:firstLine="720"/>
      </w:pPr>
      <w:r>
        <w:t>Social media has started to become one of the main determinants of human relations in recent years. It occupied an important place in people's lives as a virtual environment used for daily conversations, sharing information, discussions, following local or global daily developments, and even to clear the head at leisure time. As a result, people were empowered to have access to any opinion on any topic. However, this authority brought a problem with it. Although people follow and share in this common network based on their own tastes, hobbies and fields of activity, these special areas of interest have generally disappeared within the large common network. The increase of social media users has made it difficult for people to follow current developments and ideas about their own field of interest. Eventually, social media applications that share in a specific area, isolated for specific topics, became a need.</w:t>
      </w:r>
    </w:p>
    <w:p w14:paraId="4BD814F1" w14:textId="77777777" w:rsidR="003A1E1D" w:rsidRDefault="003A1E1D" w:rsidP="003A1E1D">
      <w:pPr>
        <w:spacing w:after="160"/>
        <w:ind w:firstLine="720"/>
      </w:pPr>
      <w:r>
        <w:t>Although there are many websites on the internet in terms of gastronomy and culinary arts, which are the special areas of our project, none of them aim to create a private network on this subject. Our project basically does not have more than the general functions of any social media application. The interesting point of our website for the external user is that it addresses to a limited number of people.</w:t>
      </w:r>
    </w:p>
    <w:p w14:paraId="7E51940F" w14:textId="3BA835B2" w:rsidR="00A46AE8" w:rsidRDefault="003A1E1D" w:rsidP="003A1E1D">
      <w:pPr>
        <w:spacing w:after="160"/>
        <w:ind w:firstLine="720"/>
        <w:rPr>
          <w:rFonts w:ascii="Times New Roman Bold" w:eastAsiaTheme="majorEastAsia" w:hAnsi="Times New Roman Bold" w:cstheme="majorBidi"/>
          <w:b/>
          <w:caps/>
          <w:spacing w:val="-10"/>
          <w:kern w:val="28"/>
          <w:szCs w:val="56"/>
        </w:rPr>
      </w:pPr>
      <w:r>
        <w:t>The fact that social media is an intermediary for the flow of data and ideas on a global scale will make it necessary to create isolated common networks both within our topic and other areas of interest in the future.</w:t>
      </w:r>
      <w:r w:rsidR="00A46AE8">
        <w:br w:type="page"/>
      </w:r>
    </w:p>
    <w:p w14:paraId="084984C2" w14:textId="77777777" w:rsidR="00A46AE8" w:rsidRDefault="00A46AE8" w:rsidP="00AF6635">
      <w:pPr>
        <w:pStyle w:val="KonuBal"/>
      </w:pPr>
    </w:p>
    <w:bookmarkEnd w:id="1"/>
    <w:p w14:paraId="6C8C65D4" w14:textId="165DCB3F" w:rsidR="007C2CDB" w:rsidRPr="00A46AE8" w:rsidRDefault="00A46AE8" w:rsidP="00A46AE8">
      <w:pPr>
        <w:spacing w:after="160" w:line="259" w:lineRule="auto"/>
        <w:ind w:firstLine="0"/>
        <w:jc w:val="center"/>
        <w:rPr>
          <w:rFonts w:ascii="Times New Roman Bold" w:eastAsiaTheme="majorEastAsia" w:hAnsi="Times New Roman Bold" w:cstheme="majorBidi"/>
          <w:b/>
          <w:bCs/>
          <w:caps/>
          <w:spacing w:val="-10"/>
          <w:kern w:val="28"/>
          <w:szCs w:val="56"/>
        </w:rPr>
      </w:pPr>
      <w:r>
        <w:rPr>
          <w:b/>
          <w:bCs/>
        </w:rPr>
        <w:t>ACKNOWLEDGEMENTS</w:t>
      </w:r>
    </w:p>
    <w:p w14:paraId="65F75BC7" w14:textId="77777777" w:rsidR="007C2CDB" w:rsidRDefault="007C2CDB" w:rsidP="007C2CDB">
      <w:pPr>
        <w:spacing w:line="276" w:lineRule="auto"/>
        <w:ind w:firstLine="0"/>
      </w:pPr>
    </w:p>
    <w:p w14:paraId="3D6D9DE0" w14:textId="301EA909" w:rsidR="00112F1D" w:rsidRPr="00112F1D" w:rsidRDefault="00112F1D" w:rsidP="007C2CDB">
      <w:pPr>
        <w:spacing w:line="276" w:lineRule="auto"/>
        <w:ind w:firstLine="0"/>
        <w:rPr>
          <w:rFonts w:eastAsiaTheme="majorEastAsia" w:cs="Times New Roman"/>
          <w:szCs w:val="24"/>
          <w:lang w:bidi="hi-IN"/>
        </w:rPr>
        <w:sectPr w:rsidR="00112F1D" w:rsidRPr="00112F1D" w:rsidSect="00BB3EB3">
          <w:pgSz w:w="11906" w:h="16838"/>
          <w:pgMar w:top="1440" w:right="1440" w:bottom="1440" w:left="1440" w:header="0" w:footer="0" w:gutter="0"/>
          <w:cols w:space="708"/>
          <w:formProt w:val="0"/>
          <w:docGrid w:linePitch="360" w:charSpace="-6145"/>
        </w:sectPr>
      </w:pPr>
      <w:r w:rsidRPr="00112F1D">
        <w:rPr>
          <w:rFonts w:eastAsiaTheme="majorEastAsia" w:cs="Times New Roman"/>
          <w:szCs w:val="24"/>
          <w:lang w:bidi="hi-IN"/>
        </w:rPr>
        <w:t>We would like to acknowledge Asst. Prof. Günet Eroğlu</w:t>
      </w:r>
      <w:r>
        <w:rPr>
          <w:rFonts w:eastAsiaTheme="majorEastAsia" w:cs="Times New Roman"/>
          <w:szCs w:val="24"/>
          <w:lang w:bidi="hi-IN"/>
        </w:rPr>
        <w:t xml:space="preserve"> </w:t>
      </w:r>
      <w:r w:rsidRPr="00112F1D">
        <w:rPr>
          <w:rFonts w:eastAsiaTheme="majorEastAsia" w:cs="Times New Roman"/>
          <w:szCs w:val="24"/>
          <w:lang w:bidi="hi-IN"/>
        </w:rPr>
        <w:t>as supervisor that helped us with their guidance throughout the project.</w:t>
      </w:r>
    </w:p>
    <w:sdt>
      <w:sdtPr>
        <w:rPr>
          <w:rFonts w:ascii="Times New Roman" w:eastAsiaTheme="minorHAnsi" w:hAnsi="Times New Roman" w:cstheme="minorBidi"/>
          <w:b w:val="0"/>
          <w:caps w:val="0"/>
          <w:szCs w:val="22"/>
        </w:rPr>
        <w:id w:val="87356086"/>
        <w:docPartObj>
          <w:docPartGallery w:val="Table of Contents"/>
          <w:docPartUnique/>
        </w:docPartObj>
      </w:sdtPr>
      <w:sdtEndPr>
        <w:rPr>
          <w:bCs/>
          <w:noProof/>
        </w:rPr>
      </w:sdtEndPr>
      <w:sdtContent>
        <w:p w14:paraId="314E714B" w14:textId="77777777" w:rsidR="00D62EB7" w:rsidRDefault="00D62EB7">
          <w:pPr>
            <w:pStyle w:val="TBal"/>
          </w:pPr>
          <w:r>
            <w:t>Table of Contents</w:t>
          </w:r>
        </w:p>
        <w:p w14:paraId="42E93283" w14:textId="567948E8" w:rsidR="00194AE5" w:rsidRDefault="00503F32">
          <w:pPr>
            <w:pStyle w:val="T1"/>
            <w:rPr>
              <w:rFonts w:asciiTheme="minorHAnsi" w:eastAsiaTheme="minorEastAsia" w:hAnsiTheme="minorHAnsi" w:cstheme="minorBidi"/>
              <w:b w:val="0"/>
              <w:caps w:val="0"/>
              <w:noProof/>
              <w:sz w:val="22"/>
              <w:szCs w:val="22"/>
              <w:lang w:val="en-US"/>
            </w:rPr>
          </w:pPr>
          <w:r>
            <w:fldChar w:fldCharType="begin"/>
          </w:r>
          <w:r>
            <w:instrText xml:space="preserve"> TOC \o "1-3" \h \z \u </w:instrText>
          </w:r>
          <w:r>
            <w:fldChar w:fldCharType="separate"/>
          </w:r>
          <w:hyperlink w:anchor="_Toc62406276" w:history="1">
            <w:r w:rsidR="00194AE5" w:rsidRPr="00E6062E">
              <w:rPr>
                <w:rStyle w:val="Kpr"/>
                <w:noProof/>
                <w:lang w:val="en-US"/>
              </w:rPr>
              <w:t>1. INTRODUCTION</w:t>
            </w:r>
            <w:r w:rsidR="00194AE5">
              <w:rPr>
                <w:noProof/>
                <w:webHidden/>
              </w:rPr>
              <w:tab/>
            </w:r>
            <w:r w:rsidR="00194AE5">
              <w:rPr>
                <w:noProof/>
                <w:webHidden/>
              </w:rPr>
              <w:fldChar w:fldCharType="begin"/>
            </w:r>
            <w:r w:rsidR="00194AE5">
              <w:rPr>
                <w:noProof/>
                <w:webHidden/>
              </w:rPr>
              <w:instrText xml:space="preserve"> PAGEREF _Toc62406276 \h </w:instrText>
            </w:r>
            <w:r w:rsidR="00194AE5">
              <w:rPr>
                <w:noProof/>
                <w:webHidden/>
              </w:rPr>
            </w:r>
            <w:r w:rsidR="00194AE5">
              <w:rPr>
                <w:noProof/>
                <w:webHidden/>
              </w:rPr>
              <w:fldChar w:fldCharType="separate"/>
            </w:r>
            <w:r w:rsidR="009E4EAC">
              <w:rPr>
                <w:noProof/>
                <w:webHidden/>
              </w:rPr>
              <w:t>1</w:t>
            </w:r>
            <w:r w:rsidR="00194AE5">
              <w:rPr>
                <w:noProof/>
                <w:webHidden/>
              </w:rPr>
              <w:fldChar w:fldCharType="end"/>
            </w:r>
          </w:hyperlink>
        </w:p>
        <w:p w14:paraId="074395B3" w14:textId="134CD457" w:rsidR="00194AE5" w:rsidRDefault="00166569">
          <w:pPr>
            <w:pStyle w:val="T1"/>
            <w:rPr>
              <w:rFonts w:asciiTheme="minorHAnsi" w:eastAsiaTheme="minorEastAsia" w:hAnsiTheme="minorHAnsi" w:cstheme="minorBidi"/>
              <w:b w:val="0"/>
              <w:caps w:val="0"/>
              <w:noProof/>
              <w:sz w:val="22"/>
              <w:szCs w:val="22"/>
              <w:lang w:val="en-US"/>
            </w:rPr>
          </w:pPr>
          <w:hyperlink w:anchor="_Toc62406277" w:history="1">
            <w:r w:rsidR="00194AE5" w:rsidRPr="00E6062E">
              <w:rPr>
                <w:rStyle w:val="Kpr"/>
                <w:noProof/>
                <w:lang w:val="en-US"/>
              </w:rPr>
              <w:t>2. LITERATURE REVIEW</w:t>
            </w:r>
            <w:r w:rsidR="00194AE5">
              <w:rPr>
                <w:noProof/>
                <w:webHidden/>
              </w:rPr>
              <w:tab/>
            </w:r>
            <w:r w:rsidR="00194AE5">
              <w:rPr>
                <w:noProof/>
                <w:webHidden/>
              </w:rPr>
              <w:fldChar w:fldCharType="begin"/>
            </w:r>
            <w:r w:rsidR="00194AE5">
              <w:rPr>
                <w:noProof/>
                <w:webHidden/>
              </w:rPr>
              <w:instrText xml:space="preserve"> PAGEREF _Toc62406277 \h </w:instrText>
            </w:r>
            <w:r w:rsidR="00194AE5">
              <w:rPr>
                <w:noProof/>
                <w:webHidden/>
              </w:rPr>
            </w:r>
            <w:r w:rsidR="00194AE5">
              <w:rPr>
                <w:noProof/>
                <w:webHidden/>
              </w:rPr>
              <w:fldChar w:fldCharType="separate"/>
            </w:r>
            <w:r w:rsidR="009E4EAC">
              <w:rPr>
                <w:noProof/>
                <w:webHidden/>
              </w:rPr>
              <w:t>2</w:t>
            </w:r>
            <w:r w:rsidR="00194AE5">
              <w:rPr>
                <w:noProof/>
                <w:webHidden/>
              </w:rPr>
              <w:fldChar w:fldCharType="end"/>
            </w:r>
          </w:hyperlink>
        </w:p>
        <w:p w14:paraId="46D299CB" w14:textId="669B80F1" w:rsidR="00194AE5" w:rsidRDefault="00166569">
          <w:pPr>
            <w:pStyle w:val="T2"/>
            <w:rPr>
              <w:rFonts w:asciiTheme="minorHAnsi" w:eastAsiaTheme="minorEastAsia" w:hAnsiTheme="minorHAnsi" w:cstheme="minorBidi"/>
              <w:sz w:val="22"/>
              <w:szCs w:val="22"/>
            </w:rPr>
          </w:pPr>
          <w:hyperlink w:anchor="_Toc62406278" w:history="1">
            <w:r w:rsidR="00194AE5" w:rsidRPr="00E6062E">
              <w:rPr>
                <w:rStyle w:val="Kpr"/>
              </w:rPr>
              <w:t>2.1. The History of Social Media Platforms on Network</w:t>
            </w:r>
            <w:r w:rsidR="00194AE5">
              <w:rPr>
                <w:webHidden/>
              </w:rPr>
              <w:tab/>
            </w:r>
            <w:r w:rsidR="00194AE5">
              <w:rPr>
                <w:webHidden/>
              </w:rPr>
              <w:fldChar w:fldCharType="begin"/>
            </w:r>
            <w:r w:rsidR="00194AE5">
              <w:rPr>
                <w:webHidden/>
              </w:rPr>
              <w:instrText xml:space="preserve"> PAGEREF _Toc62406278 \h </w:instrText>
            </w:r>
            <w:r w:rsidR="00194AE5">
              <w:rPr>
                <w:webHidden/>
              </w:rPr>
            </w:r>
            <w:r w:rsidR="00194AE5">
              <w:rPr>
                <w:webHidden/>
              </w:rPr>
              <w:fldChar w:fldCharType="separate"/>
            </w:r>
            <w:r w:rsidR="009E4EAC">
              <w:rPr>
                <w:webHidden/>
              </w:rPr>
              <w:t>2</w:t>
            </w:r>
            <w:r w:rsidR="00194AE5">
              <w:rPr>
                <w:webHidden/>
              </w:rPr>
              <w:fldChar w:fldCharType="end"/>
            </w:r>
          </w:hyperlink>
        </w:p>
        <w:p w14:paraId="1862C934" w14:textId="6DD4413D" w:rsidR="00194AE5" w:rsidRDefault="00166569">
          <w:pPr>
            <w:pStyle w:val="T2"/>
            <w:rPr>
              <w:rFonts w:asciiTheme="minorHAnsi" w:eastAsiaTheme="minorEastAsia" w:hAnsiTheme="minorHAnsi" w:cstheme="minorBidi"/>
              <w:sz w:val="22"/>
              <w:szCs w:val="22"/>
            </w:rPr>
          </w:pPr>
          <w:hyperlink w:anchor="_Toc62406279" w:history="1">
            <w:r w:rsidR="00194AE5" w:rsidRPr="00E6062E">
              <w:rPr>
                <w:rStyle w:val="Kpr"/>
              </w:rPr>
              <w:t>2.2. Shortcomings in Social Media</w:t>
            </w:r>
            <w:r w:rsidR="00194AE5">
              <w:rPr>
                <w:webHidden/>
              </w:rPr>
              <w:tab/>
            </w:r>
            <w:r w:rsidR="00194AE5">
              <w:rPr>
                <w:webHidden/>
              </w:rPr>
              <w:fldChar w:fldCharType="begin"/>
            </w:r>
            <w:r w:rsidR="00194AE5">
              <w:rPr>
                <w:webHidden/>
              </w:rPr>
              <w:instrText xml:space="preserve"> PAGEREF _Toc62406279 \h </w:instrText>
            </w:r>
            <w:r w:rsidR="00194AE5">
              <w:rPr>
                <w:webHidden/>
              </w:rPr>
            </w:r>
            <w:r w:rsidR="00194AE5">
              <w:rPr>
                <w:webHidden/>
              </w:rPr>
              <w:fldChar w:fldCharType="separate"/>
            </w:r>
            <w:r w:rsidR="009E4EAC">
              <w:rPr>
                <w:webHidden/>
              </w:rPr>
              <w:t>3</w:t>
            </w:r>
            <w:r w:rsidR="00194AE5">
              <w:rPr>
                <w:webHidden/>
              </w:rPr>
              <w:fldChar w:fldCharType="end"/>
            </w:r>
          </w:hyperlink>
        </w:p>
        <w:p w14:paraId="20CD9C2B" w14:textId="726BC8CE" w:rsidR="00194AE5" w:rsidRDefault="00166569">
          <w:pPr>
            <w:pStyle w:val="T2"/>
            <w:rPr>
              <w:rFonts w:asciiTheme="minorHAnsi" w:eastAsiaTheme="minorEastAsia" w:hAnsiTheme="minorHAnsi" w:cstheme="minorBidi"/>
              <w:sz w:val="22"/>
              <w:szCs w:val="22"/>
            </w:rPr>
          </w:pPr>
          <w:hyperlink w:anchor="_Toc62406280" w:history="1">
            <w:r w:rsidR="00194AE5" w:rsidRPr="00E6062E">
              <w:rPr>
                <w:rStyle w:val="Kpr"/>
              </w:rPr>
              <w:t>2.3. About the Project</w:t>
            </w:r>
            <w:r w:rsidR="00194AE5">
              <w:rPr>
                <w:webHidden/>
              </w:rPr>
              <w:tab/>
            </w:r>
            <w:r w:rsidR="00194AE5">
              <w:rPr>
                <w:webHidden/>
              </w:rPr>
              <w:fldChar w:fldCharType="begin"/>
            </w:r>
            <w:r w:rsidR="00194AE5">
              <w:rPr>
                <w:webHidden/>
              </w:rPr>
              <w:instrText xml:space="preserve"> PAGEREF _Toc62406280 \h </w:instrText>
            </w:r>
            <w:r w:rsidR="00194AE5">
              <w:rPr>
                <w:webHidden/>
              </w:rPr>
            </w:r>
            <w:r w:rsidR="00194AE5">
              <w:rPr>
                <w:webHidden/>
              </w:rPr>
              <w:fldChar w:fldCharType="separate"/>
            </w:r>
            <w:r w:rsidR="009E4EAC">
              <w:rPr>
                <w:webHidden/>
              </w:rPr>
              <w:t>3</w:t>
            </w:r>
            <w:r w:rsidR="00194AE5">
              <w:rPr>
                <w:webHidden/>
              </w:rPr>
              <w:fldChar w:fldCharType="end"/>
            </w:r>
          </w:hyperlink>
        </w:p>
        <w:p w14:paraId="0AECF404" w14:textId="136D5AFD" w:rsidR="00194AE5" w:rsidRDefault="00166569">
          <w:pPr>
            <w:pStyle w:val="T2"/>
            <w:rPr>
              <w:rFonts w:asciiTheme="minorHAnsi" w:eastAsiaTheme="minorEastAsia" w:hAnsiTheme="minorHAnsi" w:cstheme="minorBidi"/>
              <w:sz w:val="22"/>
              <w:szCs w:val="22"/>
            </w:rPr>
          </w:pPr>
          <w:hyperlink w:anchor="_Toc62406281" w:history="1">
            <w:r w:rsidR="00194AE5" w:rsidRPr="00E6062E">
              <w:rPr>
                <w:rStyle w:val="Kpr"/>
              </w:rPr>
              <w:t>2.4. Current System</w:t>
            </w:r>
            <w:r w:rsidR="00194AE5">
              <w:rPr>
                <w:webHidden/>
              </w:rPr>
              <w:tab/>
            </w:r>
            <w:r w:rsidR="00194AE5">
              <w:rPr>
                <w:webHidden/>
              </w:rPr>
              <w:fldChar w:fldCharType="begin"/>
            </w:r>
            <w:r w:rsidR="00194AE5">
              <w:rPr>
                <w:webHidden/>
              </w:rPr>
              <w:instrText xml:space="preserve"> PAGEREF _Toc62406281 \h </w:instrText>
            </w:r>
            <w:r w:rsidR="00194AE5">
              <w:rPr>
                <w:webHidden/>
              </w:rPr>
            </w:r>
            <w:r w:rsidR="00194AE5">
              <w:rPr>
                <w:webHidden/>
              </w:rPr>
              <w:fldChar w:fldCharType="separate"/>
            </w:r>
            <w:r w:rsidR="009E4EAC">
              <w:rPr>
                <w:webHidden/>
              </w:rPr>
              <w:t>3</w:t>
            </w:r>
            <w:r w:rsidR="00194AE5">
              <w:rPr>
                <w:webHidden/>
              </w:rPr>
              <w:fldChar w:fldCharType="end"/>
            </w:r>
          </w:hyperlink>
        </w:p>
        <w:p w14:paraId="3F5A017D" w14:textId="657265E6" w:rsidR="00194AE5" w:rsidRDefault="00166569">
          <w:pPr>
            <w:pStyle w:val="T2"/>
            <w:rPr>
              <w:rFonts w:asciiTheme="minorHAnsi" w:eastAsiaTheme="minorEastAsia" w:hAnsiTheme="minorHAnsi" w:cstheme="minorBidi"/>
              <w:sz w:val="22"/>
              <w:szCs w:val="22"/>
            </w:rPr>
          </w:pPr>
          <w:hyperlink w:anchor="_Toc62406282" w:history="1">
            <w:r w:rsidR="00194AE5" w:rsidRPr="00E6062E">
              <w:rPr>
                <w:rStyle w:val="Kpr"/>
              </w:rPr>
              <w:t>2.5. Fuzzy Search</w:t>
            </w:r>
            <w:r w:rsidR="00194AE5">
              <w:rPr>
                <w:webHidden/>
              </w:rPr>
              <w:tab/>
            </w:r>
            <w:r w:rsidR="00194AE5">
              <w:rPr>
                <w:webHidden/>
              </w:rPr>
              <w:fldChar w:fldCharType="begin"/>
            </w:r>
            <w:r w:rsidR="00194AE5">
              <w:rPr>
                <w:webHidden/>
              </w:rPr>
              <w:instrText xml:space="preserve"> PAGEREF _Toc62406282 \h </w:instrText>
            </w:r>
            <w:r w:rsidR="00194AE5">
              <w:rPr>
                <w:webHidden/>
              </w:rPr>
            </w:r>
            <w:r w:rsidR="00194AE5">
              <w:rPr>
                <w:webHidden/>
              </w:rPr>
              <w:fldChar w:fldCharType="separate"/>
            </w:r>
            <w:r w:rsidR="009E4EAC">
              <w:rPr>
                <w:webHidden/>
              </w:rPr>
              <w:t>4</w:t>
            </w:r>
            <w:r w:rsidR="00194AE5">
              <w:rPr>
                <w:webHidden/>
              </w:rPr>
              <w:fldChar w:fldCharType="end"/>
            </w:r>
          </w:hyperlink>
        </w:p>
        <w:p w14:paraId="7AF7EF8C" w14:textId="714CAC9C" w:rsidR="00194AE5" w:rsidRDefault="00166569">
          <w:pPr>
            <w:pStyle w:val="T2"/>
            <w:rPr>
              <w:rFonts w:asciiTheme="minorHAnsi" w:eastAsiaTheme="minorEastAsia" w:hAnsiTheme="minorHAnsi" w:cstheme="minorBidi"/>
              <w:sz w:val="22"/>
              <w:szCs w:val="22"/>
            </w:rPr>
          </w:pPr>
          <w:hyperlink w:anchor="_Toc62406283" w:history="1">
            <w:r w:rsidR="00194AE5" w:rsidRPr="00E6062E">
              <w:rPr>
                <w:rStyle w:val="Kpr"/>
              </w:rPr>
              <w:t>2.6. Bcrypt Algorithm</w:t>
            </w:r>
            <w:r w:rsidR="00194AE5">
              <w:rPr>
                <w:webHidden/>
              </w:rPr>
              <w:tab/>
            </w:r>
            <w:r w:rsidR="00194AE5">
              <w:rPr>
                <w:webHidden/>
              </w:rPr>
              <w:fldChar w:fldCharType="begin"/>
            </w:r>
            <w:r w:rsidR="00194AE5">
              <w:rPr>
                <w:webHidden/>
              </w:rPr>
              <w:instrText xml:space="preserve"> PAGEREF _Toc62406283 \h </w:instrText>
            </w:r>
            <w:r w:rsidR="00194AE5">
              <w:rPr>
                <w:webHidden/>
              </w:rPr>
            </w:r>
            <w:r w:rsidR="00194AE5">
              <w:rPr>
                <w:webHidden/>
              </w:rPr>
              <w:fldChar w:fldCharType="separate"/>
            </w:r>
            <w:r w:rsidR="009E4EAC">
              <w:rPr>
                <w:webHidden/>
              </w:rPr>
              <w:t>4</w:t>
            </w:r>
            <w:r w:rsidR="00194AE5">
              <w:rPr>
                <w:webHidden/>
              </w:rPr>
              <w:fldChar w:fldCharType="end"/>
            </w:r>
          </w:hyperlink>
        </w:p>
        <w:p w14:paraId="14ADD795" w14:textId="5BF69815" w:rsidR="00194AE5" w:rsidRDefault="00166569">
          <w:pPr>
            <w:pStyle w:val="T1"/>
            <w:rPr>
              <w:rFonts w:asciiTheme="minorHAnsi" w:eastAsiaTheme="minorEastAsia" w:hAnsiTheme="minorHAnsi" w:cstheme="minorBidi"/>
              <w:b w:val="0"/>
              <w:caps w:val="0"/>
              <w:noProof/>
              <w:sz w:val="22"/>
              <w:szCs w:val="22"/>
              <w:lang w:val="en-US"/>
            </w:rPr>
          </w:pPr>
          <w:hyperlink w:anchor="_Toc62406284" w:history="1">
            <w:r w:rsidR="00194AE5" w:rsidRPr="00E6062E">
              <w:rPr>
                <w:rStyle w:val="Kpr"/>
                <w:noProof/>
                <w:lang w:val="en-US"/>
              </w:rPr>
              <w:t>3. PROPOSED SYSTEM</w:t>
            </w:r>
            <w:r w:rsidR="00194AE5">
              <w:rPr>
                <w:noProof/>
                <w:webHidden/>
              </w:rPr>
              <w:tab/>
            </w:r>
            <w:r w:rsidR="00194AE5">
              <w:rPr>
                <w:noProof/>
                <w:webHidden/>
              </w:rPr>
              <w:fldChar w:fldCharType="begin"/>
            </w:r>
            <w:r w:rsidR="00194AE5">
              <w:rPr>
                <w:noProof/>
                <w:webHidden/>
              </w:rPr>
              <w:instrText xml:space="preserve"> PAGEREF _Toc62406284 \h </w:instrText>
            </w:r>
            <w:r w:rsidR="00194AE5">
              <w:rPr>
                <w:noProof/>
                <w:webHidden/>
              </w:rPr>
            </w:r>
            <w:r w:rsidR="00194AE5">
              <w:rPr>
                <w:noProof/>
                <w:webHidden/>
              </w:rPr>
              <w:fldChar w:fldCharType="separate"/>
            </w:r>
            <w:r w:rsidR="009E4EAC">
              <w:rPr>
                <w:noProof/>
                <w:webHidden/>
              </w:rPr>
              <w:t>5</w:t>
            </w:r>
            <w:r w:rsidR="00194AE5">
              <w:rPr>
                <w:noProof/>
                <w:webHidden/>
              </w:rPr>
              <w:fldChar w:fldCharType="end"/>
            </w:r>
          </w:hyperlink>
        </w:p>
        <w:p w14:paraId="6C341D35" w14:textId="55314267" w:rsidR="00194AE5" w:rsidRDefault="00166569">
          <w:pPr>
            <w:pStyle w:val="T2"/>
            <w:rPr>
              <w:rFonts w:asciiTheme="minorHAnsi" w:eastAsiaTheme="minorEastAsia" w:hAnsiTheme="minorHAnsi" w:cstheme="minorBidi"/>
              <w:sz w:val="22"/>
              <w:szCs w:val="22"/>
            </w:rPr>
          </w:pPr>
          <w:hyperlink w:anchor="_Toc62406285" w:history="1">
            <w:r w:rsidR="00194AE5" w:rsidRPr="00E6062E">
              <w:rPr>
                <w:rStyle w:val="Kpr"/>
              </w:rPr>
              <w:t>3.1. Introduction</w:t>
            </w:r>
            <w:r w:rsidR="00194AE5">
              <w:rPr>
                <w:webHidden/>
              </w:rPr>
              <w:tab/>
            </w:r>
            <w:r w:rsidR="00194AE5">
              <w:rPr>
                <w:webHidden/>
              </w:rPr>
              <w:fldChar w:fldCharType="begin"/>
            </w:r>
            <w:r w:rsidR="00194AE5">
              <w:rPr>
                <w:webHidden/>
              </w:rPr>
              <w:instrText xml:space="preserve"> PAGEREF _Toc62406285 \h </w:instrText>
            </w:r>
            <w:r w:rsidR="00194AE5">
              <w:rPr>
                <w:webHidden/>
              </w:rPr>
            </w:r>
            <w:r w:rsidR="00194AE5">
              <w:rPr>
                <w:webHidden/>
              </w:rPr>
              <w:fldChar w:fldCharType="separate"/>
            </w:r>
            <w:r w:rsidR="009E4EAC">
              <w:rPr>
                <w:webHidden/>
              </w:rPr>
              <w:t>5</w:t>
            </w:r>
            <w:r w:rsidR="00194AE5">
              <w:rPr>
                <w:webHidden/>
              </w:rPr>
              <w:fldChar w:fldCharType="end"/>
            </w:r>
          </w:hyperlink>
        </w:p>
        <w:p w14:paraId="26516F4B" w14:textId="04D6FC1A" w:rsidR="00194AE5" w:rsidRDefault="00166569">
          <w:pPr>
            <w:pStyle w:val="T2"/>
            <w:rPr>
              <w:rFonts w:asciiTheme="minorHAnsi" w:eastAsiaTheme="minorEastAsia" w:hAnsiTheme="minorHAnsi" w:cstheme="minorBidi"/>
              <w:sz w:val="22"/>
              <w:szCs w:val="22"/>
            </w:rPr>
          </w:pPr>
          <w:hyperlink w:anchor="_Toc62406286" w:history="1">
            <w:r w:rsidR="00194AE5" w:rsidRPr="00E6062E">
              <w:rPr>
                <w:rStyle w:val="Kpr"/>
              </w:rPr>
              <w:t>3.2. Functional Requirements</w:t>
            </w:r>
            <w:r w:rsidR="00194AE5">
              <w:rPr>
                <w:webHidden/>
              </w:rPr>
              <w:tab/>
            </w:r>
            <w:r w:rsidR="00194AE5">
              <w:rPr>
                <w:webHidden/>
              </w:rPr>
              <w:fldChar w:fldCharType="begin"/>
            </w:r>
            <w:r w:rsidR="00194AE5">
              <w:rPr>
                <w:webHidden/>
              </w:rPr>
              <w:instrText xml:space="preserve"> PAGEREF _Toc62406286 \h </w:instrText>
            </w:r>
            <w:r w:rsidR="00194AE5">
              <w:rPr>
                <w:webHidden/>
              </w:rPr>
            </w:r>
            <w:r w:rsidR="00194AE5">
              <w:rPr>
                <w:webHidden/>
              </w:rPr>
              <w:fldChar w:fldCharType="separate"/>
            </w:r>
            <w:r w:rsidR="009E4EAC">
              <w:rPr>
                <w:webHidden/>
              </w:rPr>
              <w:t>5</w:t>
            </w:r>
            <w:r w:rsidR="00194AE5">
              <w:rPr>
                <w:webHidden/>
              </w:rPr>
              <w:fldChar w:fldCharType="end"/>
            </w:r>
          </w:hyperlink>
        </w:p>
        <w:p w14:paraId="1D275F99" w14:textId="31D9F12A" w:rsidR="00194AE5" w:rsidRDefault="00166569">
          <w:pPr>
            <w:pStyle w:val="T2"/>
            <w:rPr>
              <w:rFonts w:asciiTheme="minorHAnsi" w:eastAsiaTheme="minorEastAsia" w:hAnsiTheme="minorHAnsi" w:cstheme="minorBidi"/>
              <w:sz w:val="22"/>
              <w:szCs w:val="22"/>
            </w:rPr>
          </w:pPr>
          <w:hyperlink w:anchor="_Toc62406287" w:history="1">
            <w:r w:rsidR="00194AE5" w:rsidRPr="00E6062E">
              <w:rPr>
                <w:rStyle w:val="Kpr"/>
              </w:rPr>
              <w:t>3.3. Nonfunctional Requirements</w:t>
            </w:r>
            <w:r w:rsidR="00194AE5">
              <w:rPr>
                <w:webHidden/>
              </w:rPr>
              <w:tab/>
            </w:r>
            <w:r w:rsidR="00194AE5">
              <w:rPr>
                <w:webHidden/>
              </w:rPr>
              <w:fldChar w:fldCharType="begin"/>
            </w:r>
            <w:r w:rsidR="00194AE5">
              <w:rPr>
                <w:webHidden/>
              </w:rPr>
              <w:instrText xml:space="preserve"> PAGEREF _Toc62406287 \h </w:instrText>
            </w:r>
            <w:r w:rsidR="00194AE5">
              <w:rPr>
                <w:webHidden/>
              </w:rPr>
            </w:r>
            <w:r w:rsidR="00194AE5">
              <w:rPr>
                <w:webHidden/>
              </w:rPr>
              <w:fldChar w:fldCharType="separate"/>
            </w:r>
            <w:r w:rsidR="009E4EAC">
              <w:rPr>
                <w:webHidden/>
              </w:rPr>
              <w:t>5</w:t>
            </w:r>
            <w:r w:rsidR="00194AE5">
              <w:rPr>
                <w:webHidden/>
              </w:rPr>
              <w:fldChar w:fldCharType="end"/>
            </w:r>
          </w:hyperlink>
        </w:p>
        <w:p w14:paraId="0A8B31C6" w14:textId="64D80161" w:rsidR="00194AE5" w:rsidRDefault="00166569">
          <w:pPr>
            <w:pStyle w:val="T2"/>
            <w:rPr>
              <w:rFonts w:asciiTheme="minorHAnsi" w:eastAsiaTheme="minorEastAsia" w:hAnsiTheme="minorHAnsi" w:cstheme="minorBidi"/>
              <w:sz w:val="22"/>
              <w:szCs w:val="22"/>
            </w:rPr>
          </w:pPr>
          <w:hyperlink w:anchor="_Toc62406288" w:history="1">
            <w:r w:rsidR="00194AE5" w:rsidRPr="00E6062E">
              <w:rPr>
                <w:rStyle w:val="Kpr"/>
              </w:rPr>
              <w:t>3.4. Current Software Architecture</w:t>
            </w:r>
            <w:r w:rsidR="00194AE5">
              <w:rPr>
                <w:webHidden/>
              </w:rPr>
              <w:tab/>
            </w:r>
            <w:r w:rsidR="00194AE5">
              <w:rPr>
                <w:webHidden/>
              </w:rPr>
              <w:fldChar w:fldCharType="begin"/>
            </w:r>
            <w:r w:rsidR="00194AE5">
              <w:rPr>
                <w:webHidden/>
              </w:rPr>
              <w:instrText xml:space="preserve"> PAGEREF _Toc62406288 \h </w:instrText>
            </w:r>
            <w:r w:rsidR="00194AE5">
              <w:rPr>
                <w:webHidden/>
              </w:rPr>
            </w:r>
            <w:r w:rsidR="00194AE5">
              <w:rPr>
                <w:webHidden/>
              </w:rPr>
              <w:fldChar w:fldCharType="separate"/>
            </w:r>
            <w:r w:rsidR="009E4EAC">
              <w:rPr>
                <w:webHidden/>
              </w:rPr>
              <w:t>7</w:t>
            </w:r>
            <w:r w:rsidR="00194AE5">
              <w:rPr>
                <w:webHidden/>
              </w:rPr>
              <w:fldChar w:fldCharType="end"/>
            </w:r>
          </w:hyperlink>
        </w:p>
        <w:p w14:paraId="19012D75" w14:textId="0AC8D4EA" w:rsidR="00194AE5" w:rsidRDefault="00166569">
          <w:pPr>
            <w:pStyle w:val="T2"/>
            <w:rPr>
              <w:rFonts w:asciiTheme="minorHAnsi" w:eastAsiaTheme="minorEastAsia" w:hAnsiTheme="minorHAnsi" w:cstheme="minorBidi"/>
              <w:sz w:val="22"/>
              <w:szCs w:val="22"/>
            </w:rPr>
          </w:pPr>
          <w:hyperlink w:anchor="_Toc62406289" w:history="1">
            <w:r w:rsidR="00194AE5" w:rsidRPr="00E6062E">
              <w:rPr>
                <w:rStyle w:val="Kpr"/>
              </w:rPr>
              <w:t>3.5. System Decomposition</w:t>
            </w:r>
            <w:r w:rsidR="00194AE5">
              <w:rPr>
                <w:webHidden/>
              </w:rPr>
              <w:tab/>
            </w:r>
            <w:r w:rsidR="00194AE5">
              <w:rPr>
                <w:webHidden/>
              </w:rPr>
              <w:fldChar w:fldCharType="begin"/>
            </w:r>
            <w:r w:rsidR="00194AE5">
              <w:rPr>
                <w:webHidden/>
              </w:rPr>
              <w:instrText xml:space="preserve"> PAGEREF _Toc62406289 \h </w:instrText>
            </w:r>
            <w:r w:rsidR="00194AE5">
              <w:rPr>
                <w:webHidden/>
              </w:rPr>
            </w:r>
            <w:r w:rsidR="00194AE5">
              <w:rPr>
                <w:webHidden/>
              </w:rPr>
              <w:fldChar w:fldCharType="separate"/>
            </w:r>
            <w:r w:rsidR="009E4EAC">
              <w:rPr>
                <w:webHidden/>
              </w:rPr>
              <w:t>8</w:t>
            </w:r>
            <w:r w:rsidR="00194AE5">
              <w:rPr>
                <w:webHidden/>
              </w:rPr>
              <w:fldChar w:fldCharType="end"/>
            </w:r>
          </w:hyperlink>
        </w:p>
        <w:p w14:paraId="5D39A1A4" w14:textId="1374F69C" w:rsidR="00194AE5" w:rsidRDefault="00166569">
          <w:pPr>
            <w:pStyle w:val="T2"/>
            <w:rPr>
              <w:rFonts w:asciiTheme="minorHAnsi" w:eastAsiaTheme="minorEastAsia" w:hAnsiTheme="minorHAnsi" w:cstheme="minorBidi"/>
              <w:sz w:val="22"/>
              <w:szCs w:val="22"/>
            </w:rPr>
          </w:pPr>
          <w:hyperlink w:anchor="_Toc62406290" w:history="1">
            <w:r w:rsidR="00194AE5" w:rsidRPr="00E6062E">
              <w:rPr>
                <w:rStyle w:val="Kpr"/>
                <w:lang w:eastAsia="zh-CN" w:bidi="hi-IN"/>
              </w:rPr>
              <w:t>3.6. Access Control and Security</w:t>
            </w:r>
            <w:r w:rsidR="00194AE5">
              <w:rPr>
                <w:webHidden/>
              </w:rPr>
              <w:tab/>
            </w:r>
            <w:r w:rsidR="00194AE5">
              <w:rPr>
                <w:webHidden/>
              </w:rPr>
              <w:fldChar w:fldCharType="begin"/>
            </w:r>
            <w:r w:rsidR="00194AE5">
              <w:rPr>
                <w:webHidden/>
              </w:rPr>
              <w:instrText xml:space="preserve"> PAGEREF _Toc62406290 \h </w:instrText>
            </w:r>
            <w:r w:rsidR="00194AE5">
              <w:rPr>
                <w:webHidden/>
              </w:rPr>
            </w:r>
            <w:r w:rsidR="00194AE5">
              <w:rPr>
                <w:webHidden/>
              </w:rPr>
              <w:fldChar w:fldCharType="separate"/>
            </w:r>
            <w:r w:rsidR="009E4EAC">
              <w:rPr>
                <w:webHidden/>
              </w:rPr>
              <w:t>9</w:t>
            </w:r>
            <w:r w:rsidR="00194AE5">
              <w:rPr>
                <w:webHidden/>
              </w:rPr>
              <w:fldChar w:fldCharType="end"/>
            </w:r>
          </w:hyperlink>
        </w:p>
        <w:p w14:paraId="06FAFD01" w14:textId="21509570" w:rsidR="00194AE5" w:rsidRDefault="00166569">
          <w:pPr>
            <w:pStyle w:val="T1"/>
            <w:rPr>
              <w:rFonts w:asciiTheme="minorHAnsi" w:eastAsiaTheme="minorEastAsia" w:hAnsiTheme="minorHAnsi" w:cstheme="minorBidi"/>
              <w:b w:val="0"/>
              <w:caps w:val="0"/>
              <w:noProof/>
              <w:sz w:val="22"/>
              <w:szCs w:val="22"/>
              <w:lang w:val="en-US"/>
            </w:rPr>
          </w:pPr>
          <w:hyperlink w:anchor="_Toc62406291" w:history="1">
            <w:r w:rsidR="00194AE5" w:rsidRPr="00E6062E">
              <w:rPr>
                <w:rStyle w:val="Kpr"/>
                <w:noProof/>
                <w:lang w:val="en-US"/>
              </w:rPr>
              <w:t>4. Implementation, tests, experiments</w:t>
            </w:r>
            <w:r w:rsidR="00194AE5">
              <w:rPr>
                <w:noProof/>
                <w:webHidden/>
              </w:rPr>
              <w:tab/>
            </w:r>
            <w:r w:rsidR="00194AE5">
              <w:rPr>
                <w:noProof/>
                <w:webHidden/>
              </w:rPr>
              <w:fldChar w:fldCharType="begin"/>
            </w:r>
            <w:r w:rsidR="00194AE5">
              <w:rPr>
                <w:noProof/>
                <w:webHidden/>
              </w:rPr>
              <w:instrText xml:space="preserve"> PAGEREF _Toc62406291 \h </w:instrText>
            </w:r>
            <w:r w:rsidR="00194AE5">
              <w:rPr>
                <w:noProof/>
                <w:webHidden/>
              </w:rPr>
            </w:r>
            <w:r w:rsidR="00194AE5">
              <w:rPr>
                <w:noProof/>
                <w:webHidden/>
              </w:rPr>
              <w:fldChar w:fldCharType="separate"/>
            </w:r>
            <w:r w:rsidR="009E4EAC">
              <w:rPr>
                <w:noProof/>
                <w:webHidden/>
              </w:rPr>
              <w:t>10</w:t>
            </w:r>
            <w:r w:rsidR="00194AE5">
              <w:rPr>
                <w:noProof/>
                <w:webHidden/>
              </w:rPr>
              <w:fldChar w:fldCharType="end"/>
            </w:r>
          </w:hyperlink>
        </w:p>
        <w:p w14:paraId="65C8BC78" w14:textId="2E123F4B" w:rsidR="00194AE5" w:rsidRDefault="00166569">
          <w:pPr>
            <w:pStyle w:val="T2"/>
            <w:rPr>
              <w:rFonts w:asciiTheme="minorHAnsi" w:eastAsiaTheme="minorEastAsia" w:hAnsiTheme="minorHAnsi" w:cstheme="minorBidi"/>
              <w:sz w:val="22"/>
              <w:szCs w:val="22"/>
            </w:rPr>
          </w:pPr>
          <w:hyperlink w:anchor="_Toc62406292" w:history="1">
            <w:r w:rsidR="00194AE5" w:rsidRPr="00E6062E">
              <w:rPr>
                <w:rStyle w:val="Kpr"/>
              </w:rPr>
              <w:t>4.1. Implementation</w:t>
            </w:r>
            <w:r w:rsidR="00194AE5">
              <w:rPr>
                <w:webHidden/>
              </w:rPr>
              <w:tab/>
            </w:r>
            <w:r w:rsidR="00194AE5">
              <w:rPr>
                <w:webHidden/>
              </w:rPr>
              <w:fldChar w:fldCharType="begin"/>
            </w:r>
            <w:r w:rsidR="00194AE5">
              <w:rPr>
                <w:webHidden/>
              </w:rPr>
              <w:instrText xml:space="preserve"> PAGEREF _Toc62406292 \h </w:instrText>
            </w:r>
            <w:r w:rsidR="00194AE5">
              <w:rPr>
                <w:webHidden/>
              </w:rPr>
            </w:r>
            <w:r w:rsidR="00194AE5">
              <w:rPr>
                <w:webHidden/>
              </w:rPr>
              <w:fldChar w:fldCharType="separate"/>
            </w:r>
            <w:r w:rsidR="009E4EAC">
              <w:rPr>
                <w:webHidden/>
              </w:rPr>
              <w:t>10</w:t>
            </w:r>
            <w:r w:rsidR="00194AE5">
              <w:rPr>
                <w:webHidden/>
              </w:rPr>
              <w:fldChar w:fldCharType="end"/>
            </w:r>
          </w:hyperlink>
        </w:p>
        <w:p w14:paraId="60F32EC5" w14:textId="61D9B549" w:rsidR="00194AE5" w:rsidRDefault="00166569">
          <w:pPr>
            <w:pStyle w:val="T2"/>
            <w:rPr>
              <w:rFonts w:asciiTheme="minorHAnsi" w:eastAsiaTheme="minorEastAsia" w:hAnsiTheme="minorHAnsi" w:cstheme="minorBidi"/>
              <w:sz w:val="22"/>
              <w:szCs w:val="22"/>
            </w:rPr>
          </w:pPr>
          <w:hyperlink w:anchor="_Toc62406293" w:history="1">
            <w:r w:rsidR="00194AE5" w:rsidRPr="00E6062E">
              <w:rPr>
                <w:rStyle w:val="Kpr"/>
              </w:rPr>
              <w:t>4.2. Tests</w:t>
            </w:r>
            <w:r w:rsidR="00194AE5">
              <w:rPr>
                <w:webHidden/>
              </w:rPr>
              <w:tab/>
            </w:r>
            <w:r w:rsidR="00194AE5">
              <w:rPr>
                <w:webHidden/>
              </w:rPr>
              <w:fldChar w:fldCharType="begin"/>
            </w:r>
            <w:r w:rsidR="00194AE5">
              <w:rPr>
                <w:webHidden/>
              </w:rPr>
              <w:instrText xml:space="preserve"> PAGEREF _Toc62406293 \h </w:instrText>
            </w:r>
            <w:r w:rsidR="00194AE5">
              <w:rPr>
                <w:webHidden/>
              </w:rPr>
            </w:r>
            <w:r w:rsidR="00194AE5">
              <w:rPr>
                <w:webHidden/>
              </w:rPr>
              <w:fldChar w:fldCharType="separate"/>
            </w:r>
            <w:r w:rsidR="009E4EAC">
              <w:rPr>
                <w:webHidden/>
              </w:rPr>
              <w:t>10</w:t>
            </w:r>
            <w:r w:rsidR="00194AE5">
              <w:rPr>
                <w:webHidden/>
              </w:rPr>
              <w:fldChar w:fldCharType="end"/>
            </w:r>
          </w:hyperlink>
        </w:p>
        <w:p w14:paraId="6C5619F9" w14:textId="2DC35AC5" w:rsidR="00194AE5" w:rsidRDefault="00166569">
          <w:pPr>
            <w:pStyle w:val="T2"/>
            <w:rPr>
              <w:rFonts w:asciiTheme="minorHAnsi" w:eastAsiaTheme="minorEastAsia" w:hAnsiTheme="minorHAnsi" w:cstheme="minorBidi"/>
              <w:sz w:val="22"/>
              <w:szCs w:val="22"/>
            </w:rPr>
          </w:pPr>
          <w:hyperlink w:anchor="_Toc62406294" w:history="1">
            <w:r w:rsidR="00194AE5" w:rsidRPr="00E6062E">
              <w:rPr>
                <w:rStyle w:val="Kpr"/>
              </w:rPr>
              <w:t>4.3. Experiments</w:t>
            </w:r>
            <w:r w:rsidR="00194AE5">
              <w:rPr>
                <w:webHidden/>
              </w:rPr>
              <w:tab/>
            </w:r>
            <w:r w:rsidR="00194AE5">
              <w:rPr>
                <w:webHidden/>
              </w:rPr>
              <w:fldChar w:fldCharType="begin"/>
            </w:r>
            <w:r w:rsidR="00194AE5">
              <w:rPr>
                <w:webHidden/>
              </w:rPr>
              <w:instrText xml:space="preserve"> PAGEREF _Toc62406294 \h </w:instrText>
            </w:r>
            <w:r w:rsidR="00194AE5">
              <w:rPr>
                <w:webHidden/>
              </w:rPr>
            </w:r>
            <w:r w:rsidR="00194AE5">
              <w:rPr>
                <w:webHidden/>
              </w:rPr>
              <w:fldChar w:fldCharType="separate"/>
            </w:r>
            <w:r w:rsidR="009E4EAC">
              <w:rPr>
                <w:webHidden/>
              </w:rPr>
              <w:t>20</w:t>
            </w:r>
            <w:r w:rsidR="00194AE5">
              <w:rPr>
                <w:webHidden/>
              </w:rPr>
              <w:fldChar w:fldCharType="end"/>
            </w:r>
          </w:hyperlink>
        </w:p>
        <w:p w14:paraId="3E2F6091" w14:textId="4C946BC3" w:rsidR="00194AE5" w:rsidRDefault="00166569">
          <w:pPr>
            <w:pStyle w:val="T1"/>
            <w:rPr>
              <w:rFonts w:asciiTheme="minorHAnsi" w:eastAsiaTheme="minorEastAsia" w:hAnsiTheme="minorHAnsi" w:cstheme="minorBidi"/>
              <w:b w:val="0"/>
              <w:caps w:val="0"/>
              <w:noProof/>
              <w:sz w:val="22"/>
              <w:szCs w:val="22"/>
              <w:lang w:val="en-US"/>
            </w:rPr>
          </w:pPr>
          <w:hyperlink w:anchor="_Toc62406295" w:history="1">
            <w:r w:rsidR="00194AE5" w:rsidRPr="00E6062E">
              <w:rPr>
                <w:rStyle w:val="Kpr"/>
                <w:noProof/>
                <w:lang w:val="en-US"/>
              </w:rPr>
              <w:t>5. conclusions and future work</w:t>
            </w:r>
            <w:r w:rsidR="00194AE5">
              <w:rPr>
                <w:noProof/>
                <w:webHidden/>
              </w:rPr>
              <w:tab/>
            </w:r>
            <w:r w:rsidR="00194AE5">
              <w:rPr>
                <w:noProof/>
                <w:webHidden/>
              </w:rPr>
              <w:fldChar w:fldCharType="begin"/>
            </w:r>
            <w:r w:rsidR="00194AE5">
              <w:rPr>
                <w:noProof/>
                <w:webHidden/>
              </w:rPr>
              <w:instrText xml:space="preserve"> PAGEREF _Toc62406295 \h </w:instrText>
            </w:r>
            <w:r w:rsidR="00194AE5">
              <w:rPr>
                <w:noProof/>
                <w:webHidden/>
              </w:rPr>
            </w:r>
            <w:r w:rsidR="00194AE5">
              <w:rPr>
                <w:noProof/>
                <w:webHidden/>
              </w:rPr>
              <w:fldChar w:fldCharType="separate"/>
            </w:r>
            <w:r w:rsidR="009E4EAC">
              <w:rPr>
                <w:noProof/>
                <w:webHidden/>
              </w:rPr>
              <w:t>22</w:t>
            </w:r>
            <w:r w:rsidR="00194AE5">
              <w:rPr>
                <w:noProof/>
                <w:webHidden/>
              </w:rPr>
              <w:fldChar w:fldCharType="end"/>
            </w:r>
          </w:hyperlink>
        </w:p>
        <w:p w14:paraId="3A985EF0" w14:textId="36C58CC5" w:rsidR="00194AE5" w:rsidRDefault="00166569">
          <w:pPr>
            <w:pStyle w:val="T1"/>
            <w:rPr>
              <w:rFonts w:asciiTheme="minorHAnsi" w:eastAsiaTheme="minorEastAsia" w:hAnsiTheme="minorHAnsi" w:cstheme="minorBidi"/>
              <w:b w:val="0"/>
              <w:caps w:val="0"/>
              <w:noProof/>
              <w:sz w:val="22"/>
              <w:szCs w:val="22"/>
              <w:lang w:val="en-US"/>
            </w:rPr>
          </w:pPr>
          <w:hyperlink w:anchor="_Toc62406296" w:history="1">
            <w:r w:rsidR="00194AE5" w:rsidRPr="00E6062E">
              <w:rPr>
                <w:rStyle w:val="Kpr"/>
                <w:noProof/>
                <w:lang w:val="en-US"/>
              </w:rPr>
              <w:t>6.</w:t>
            </w:r>
            <w:r w:rsidR="00194AE5" w:rsidRPr="00E6062E">
              <w:rPr>
                <w:rStyle w:val="Kpr"/>
                <w:rFonts w:eastAsiaTheme="minorHAnsi"/>
                <w:noProof/>
                <w:lang w:val="en-US"/>
              </w:rPr>
              <w:t xml:space="preserve"> </w:t>
            </w:r>
            <w:r w:rsidR="00194AE5" w:rsidRPr="00E6062E">
              <w:rPr>
                <w:rStyle w:val="Kpr"/>
                <w:noProof/>
                <w:lang w:val="en-US"/>
              </w:rPr>
              <w:t>References</w:t>
            </w:r>
            <w:r w:rsidR="00194AE5">
              <w:rPr>
                <w:noProof/>
                <w:webHidden/>
              </w:rPr>
              <w:tab/>
            </w:r>
            <w:r w:rsidR="00194AE5">
              <w:rPr>
                <w:noProof/>
                <w:webHidden/>
              </w:rPr>
              <w:fldChar w:fldCharType="begin"/>
            </w:r>
            <w:r w:rsidR="00194AE5">
              <w:rPr>
                <w:noProof/>
                <w:webHidden/>
              </w:rPr>
              <w:instrText xml:space="preserve"> PAGEREF _Toc62406296 \h </w:instrText>
            </w:r>
            <w:r w:rsidR="00194AE5">
              <w:rPr>
                <w:noProof/>
                <w:webHidden/>
              </w:rPr>
            </w:r>
            <w:r w:rsidR="00194AE5">
              <w:rPr>
                <w:noProof/>
                <w:webHidden/>
              </w:rPr>
              <w:fldChar w:fldCharType="separate"/>
            </w:r>
            <w:r w:rsidR="009E4EAC">
              <w:rPr>
                <w:noProof/>
                <w:webHidden/>
              </w:rPr>
              <w:t>23</w:t>
            </w:r>
            <w:r w:rsidR="00194AE5">
              <w:rPr>
                <w:noProof/>
                <w:webHidden/>
              </w:rPr>
              <w:fldChar w:fldCharType="end"/>
            </w:r>
          </w:hyperlink>
        </w:p>
        <w:p w14:paraId="765286E7" w14:textId="027EE2E0" w:rsidR="00D62EB7" w:rsidRDefault="00503F32">
          <w:r>
            <w:rPr>
              <w:rFonts w:ascii="Times New Roman Bold" w:eastAsiaTheme="majorEastAsia" w:hAnsi="Times New Roman Bold" w:cstheme="minorHAnsi"/>
              <w:caps/>
              <w:sz w:val="20"/>
              <w:szCs w:val="20"/>
              <w:lang w:val="tr-TR"/>
            </w:rPr>
            <w:fldChar w:fldCharType="end"/>
          </w:r>
        </w:p>
      </w:sdtContent>
    </w:sdt>
    <w:p w14:paraId="570E3B7C" w14:textId="77777777" w:rsidR="007C2CDB" w:rsidRPr="008D6EE2" w:rsidRDefault="007C2CDB" w:rsidP="007C2CDB">
      <w:pPr>
        <w:jc w:val="center"/>
      </w:pPr>
    </w:p>
    <w:p w14:paraId="580CEFB8" w14:textId="77777777" w:rsidR="00616FEB" w:rsidRPr="008D6EE2" w:rsidRDefault="00616FEB" w:rsidP="007C2CDB">
      <w:pPr>
        <w:jc w:val="center"/>
        <w:sectPr w:rsidR="00616FEB" w:rsidRPr="008D6EE2" w:rsidSect="00BB3EB3">
          <w:pgSz w:w="11906" w:h="16838"/>
          <w:pgMar w:top="1440" w:right="1440" w:bottom="1440" w:left="1440" w:header="0" w:footer="0" w:gutter="0"/>
          <w:cols w:space="708"/>
          <w:formProt w:val="0"/>
          <w:docGrid w:linePitch="360" w:charSpace="-6145"/>
        </w:sectPr>
      </w:pPr>
    </w:p>
    <w:p w14:paraId="0355405C" w14:textId="77777777" w:rsidR="00862440" w:rsidRDefault="00862440" w:rsidP="005B6C8D">
      <w:pPr>
        <w:pStyle w:val="TBal"/>
      </w:pPr>
    </w:p>
    <w:p w14:paraId="7892CD14" w14:textId="77777777" w:rsidR="007C2CDB" w:rsidRPr="008D6EE2" w:rsidRDefault="007C2CDB" w:rsidP="005B6C8D">
      <w:pPr>
        <w:pStyle w:val="TBal"/>
      </w:pPr>
      <w:r w:rsidRPr="008D6EE2">
        <w:t>LIST OF FIGURES</w:t>
      </w:r>
    </w:p>
    <w:p w14:paraId="39D252E5" w14:textId="43B7EB00" w:rsidR="00580548" w:rsidRDefault="00524A92">
      <w:pPr>
        <w:pStyle w:val="ekillerTablosu"/>
        <w:tabs>
          <w:tab w:val="right" w:leader="dot" w:pos="9016"/>
        </w:tabs>
        <w:rPr>
          <w:rFonts w:asciiTheme="minorHAnsi" w:eastAsiaTheme="minorEastAsia" w:hAnsiTheme="minorHAnsi" w:cstheme="minorBidi"/>
          <w:noProof/>
          <w:color w:val="auto"/>
          <w:sz w:val="22"/>
          <w:szCs w:val="22"/>
          <w:lang w:eastAsia="en-US" w:bidi="ar-SA"/>
        </w:rPr>
      </w:pPr>
      <w:r w:rsidRPr="008D6EE2">
        <w:rPr>
          <w:rFonts w:cs="Times New Roman"/>
          <w:b/>
          <w:color w:val="00000A"/>
          <w:sz w:val="28"/>
          <w:szCs w:val="28"/>
        </w:rPr>
        <w:fldChar w:fldCharType="begin"/>
      </w:r>
      <w:r w:rsidRPr="008D6EE2">
        <w:rPr>
          <w:rFonts w:cs="Times New Roman"/>
          <w:b/>
          <w:color w:val="00000A"/>
          <w:sz w:val="28"/>
          <w:szCs w:val="28"/>
        </w:rPr>
        <w:instrText xml:space="preserve"> TOC \h \z \c "Figure" </w:instrText>
      </w:r>
      <w:r w:rsidRPr="008D6EE2">
        <w:rPr>
          <w:rFonts w:cs="Times New Roman"/>
          <w:b/>
          <w:color w:val="00000A"/>
          <w:sz w:val="28"/>
          <w:szCs w:val="28"/>
        </w:rPr>
        <w:fldChar w:fldCharType="separate"/>
      </w:r>
      <w:hyperlink w:anchor="_Toc62415132" w:history="1">
        <w:r w:rsidR="00580548" w:rsidRPr="00EE2AA9">
          <w:rPr>
            <w:rStyle w:val="Kpr"/>
            <w:noProof/>
          </w:rPr>
          <w:t>Figure 1 System Decomposition Map</w:t>
        </w:r>
        <w:r w:rsidR="00580548">
          <w:rPr>
            <w:noProof/>
            <w:webHidden/>
          </w:rPr>
          <w:tab/>
        </w:r>
        <w:r w:rsidR="00580548">
          <w:rPr>
            <w:noProof/>
            <w:webHidden/>
          </w:rPr>
          <w:fldChar w:fldCharType="begin"/>
        </w:r>
        <w:r w:rsidR="00580548">
          <w:rPr>
            <w:noProof/>
            <w:webHidden/>
          </w:rPr>
          <w:instrText xml:space="preserve"> PAGEREF _Toc62415132 \h </w:instrText>
        </w:r>
        <w:r w:rsidR="00580548">
          <w:rPr>
            <w:noProof/>
            <w:webHidden/>
          </w:rPr>
        </w:r>
        <w:r w:rsidR="00580548">
          <w:rPr>
            <w:noProof/>
            <w:webHidden/>
          </w:rPr>
          <w:fldChar w:fldCharType="separate"/>
        </w:r>
        <w:r w:rsidR="00580548">
          <w:rPr>
            <w:noProof/>
            <w:webHidden/>
          </w:rPr>
          <w:t>8</w:t>
        </w:r>
        <w:r w:rsidR="00580548">
          <w:rPr>
            <w:noProof/>
            <w:webHidden/>
          </w:rPr>
          <w:fldChar w:fldCharType="end"/>
        </w:r>
      </w:hyperlink>
    </w:p>
    <w:p w14:paraId="54C2F913" w14:textId="59B56182"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3" w:history="1">
        <w:r w:rsidR="00580548" w:rsidRPr="00EE2AA9">
          <w:rPr>
            <w:rStyle w:val="Kpr"/>
            <w:noProof/>
          </w:rPr>
          <w:t>Figure 2 Register Page</w:t>
        </w:r>
        <w:r w:rsidR="00580548">
          <w:rPr>
            <w:noProof/>
            <w:webHidden/>
          </w:rPr>
          <w:tab/>
        </w:r>
        <w:r w:rsidR="00580548">
          <w:rPr>
            <w:noProof/>
            <w:webHidden/>
          </w:rPr>
          <w:fldChar w:fldCharType="begin"/>
        </w:r>
        <w:r w:rsidR="00580548">
          <w:rPr>
            <w:noProof/>
            <w:webHidden/>
          </w:rPr>
          <w:instrText xml:space="preserve"> PAGEREF _Toc62415133 \h </w:instrText>
        </w:r>
        <w:r w:rsidR="00580548">
          <w:rPr>
            <w:noProof/>
            <w:webHidden/>
          </w:rPr>
        </w:r>
        <w:r w:rsidR="00580548">
          <w:rPr>
            <w:noProof/>
            <w:webHidden/>
          </w:rPr>
          <w:fldChar w:fldCharType="separate"/>
        </w:r>
        <w:r w:rsidR="00580548">
          <w:rPr>
            <w:noProof/>
            <w:webHidden/>
          </w:rPr>
          <w:t>11</w:t>
        </w:r>
        <w:r w:rsidR="00580548">
          <w:rPr>
            <w:noProof/>
            <w:webHidden/>
          </w:rPr>
          <w:fldChar w:fldCharType="end"/>
        </w:r>
      </w:hyperlink>
    </w:p>
    <w:p w14:paraId="56DA3E98" w14:textId="42C08303"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4" w:history="1">
        <w:r w:rsidR="00580548" w:rsidRPr="00EE2AA9">
          <w:rPr>
            <w:rStyle w:val="Kpr"/>
            <w:noProof/>
          </w:rPr>
          <w:t>Figure 3 Login Page</w:t>
        </w:r>
        <w:r w:rsidR="00580548">
          <w:rPr>
            <w:noProof/>
            <w:webHidden/>
          </w:rPr>
          <w:tab/>
        </w:r>
        <w:r w:rsidR="00580548">
          <w:rPr>
            <w:noProof/>
            <w:webHidden/>
          </w:rPr>
          <w:fldChar w:fldCharType="begin"/>
        </w:r>
        <w:r w:rsidR="00580548">
          <w:rPr>
            <w:noProof/>
            <w:webHidden/>
          </w:rPr>
          <w:instrText xml:space="preserve"> PAGEREF _Toc62415134 \h </w:instrText>
        </w:r>
        <w:r w:rsidR="00580548">
          <w:rPr>
            <w:noProof/>
            <w:webHidden/>
          </w:rPr>
        </w:r>
        <w:r w:rsidR="00580548">
          <w:rPr>
            <w:noProof/>
            <w:webHidden/>
          </w:rPr>
          <w:fldChar w:fldCharType="separate"/>
        </w:r>
        <w:r w:rsidR="00580548">
          <w:rPr>
            <w:noProof/>
            <w:webHidden/>
          </w:rPr>
          <w:t>11</w:t>
        </w:r>
        <w:r w:rsidR="00580548">
          <w:rPr>
            <w:noProof/>
            <w:webHidden/>
          </w:rPr>
          <w:fldChar w:fldCharType="end"/>
        </w:r>
      </w:hyperlink>
    </w:p>
    <w:p w14:paraId="0DA02E41" w14:textId="1CEEED14"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5" w:history="1">
        <w:r w:rsidR="00580548" w:rsidRPr="00EE2AA9">
          <w:rPr>
            <w:rStyle w:val="Kpr"/>
            <w:noProof/>
          </w:rPr>
          <w:t>Figure 4 Main Page</w:t>
        </w:r>
        <w:r w:rsidR="00580548">
          <w:rPr>
            <w:noProof/>
            <w:webHidden/>
          </w:rPr>
          <w:tab/>
        </w:r>
        <w:r w:rsidR="00580548">
          <w:rPr>
            <w:noProof/>
            <w:webHidden/>
          </w:rPr>
          <w:fldChar w:fldCharType="begin"/>
        </w:r>
        <w:r w:rsidR="00580548">
          <w:rPr>
            <w:noProof/>
            <w:webHidden/>
          </w:rPr>
          <w:instrText xml:space="preserve"> PAGEREF _Toc62415135 \h </w:instrText>
        </w:r>
        <w:r w:rsidR="00580548">
          <w:rPr>
            <w:noProof/>
            <w:webHidden/>
          </w:rPr>
        </w:r>
        <w:r w:rsidR="00580548">
          <w:rPr>
            <w:noProof/>
            <w:webHidden/>
          </w:rPr>
          <w:fldChar w:fldCharType="separate"/>
        </w:r>
        <w:r w:rsidR="00580548">
          <w:rPr>
            <w:noProof/>
            <w:webHidden/>
          </w:rPr>
          <w:t>12</w:t>
        </w:r>
        <w:r w:rsidR="00580548">
          <w:rPr>
            <w:noProof/>
            <w:webHidden/>
          </w:rPr>
          <w:fldChar w:fldCharType="end"/>
        </w:r>
      </w:hyperlink>
    </w:p>
    <w:p w14:paraId="551B2FB4" w14:textId="4CBDB259"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6" w:history="1">
        <w:r w:rsidR="00580548" w:rsidRPr="00EE2AA9">
          <w:rPr>
            <w:rStyle w:val="Kpr"/>
            <w:noProof/>
          </w:rPr>
          <w:t>Figure 5 Create a Post Pop Up</w:t>
        </w:r>
        <w:r w:rsidR="00580548">
          <w:rPr>
            <w:noProof/>
            <w:webHidden/>
          </w:rPr>
          <w:tab/>
        </w:r>
        <w:r w:rsidR="00580548">
          <w:rPr>
            <w:noProof/>
            <w:webHidden/>
          </w:rPr>
          <w:fldChar w:fldCharType="begin"/>
        </w:r>
        <w:r w:rsidR="00580548">
          <w:rPr>
            <w:noProof/>
            <w:webHidden/>
          </w:rPr>
          <w:instrText xml:space="preserve"> PAGEREF _Toc62415136 \h </w:instrText>
        </w:r>
        <w:r w:rsidR="00580548">
          <w:rPr>
            <w:noProof/>
            <w:webHidden/>
          </w:rPr>
        </w:r>
        <w:r w:rsidR="00580548">
          <w:rPr>
            <w:noProof/>
            <w:webHidden/>
          </w:rPr>
          <w:fldChar w:fldCharType="separate"/>
        </w:r>
        <w:r w:rsidR="00580548">
          <w:rPr>
            <w:noProof/>
            <w:webHidden/>
          </w:rPr>
          <w:t>12</w:t>
        </w:r>
        <w:r w:rsidR="00580548">
          <w:rPr>
            <w:noProof/>
            <w:webHidden/>
          </w:rPr>
          <w:fldChar w:fldCharType="end"/>
        </w:r>
      </w:hyperlink>
    </w:p>
    <w:p w14:paraId="0F020028" w14:textId="357D567C"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7" w:history="1">
        <w:r w:rsidR="00580548" w:rsidRPr="00EE2AA9">
          <w:rPr>
            <w:rStyle w:val="Kpr"/>
            <w:noProof/>
          </w:rPr>
          <w:t>Figure 6 Like Post (1)</w:t>
        </w:r>
        <w:r w:rsidR="00580548">
          <w:rPr>
            <w:noProof/>
            <w:webHidden/>
          </w:rPr>
          <w:tab/>
        </w:r>
        <w:r w:rsidR="00580548">
          <w:rPr>
            <w:noProof/>
            <w:webHidden/>
          </w:rPr>
          <w:fldChar w:fldCharType="begin"/>
        </w:r>
        <w:r w:rsidR="00580548">
          <w:rPr>
            <w:noProof/>
            <w:webHidden/>
          </w:rPr>
          <w:instrText xml:space="preserve"> PAGEREF _Toc62415137 \h </w:instrText>
        </w:r>
        <w:r w:rsidR="00580548">
          <w:rPr>
            <w:noProof/>
            <w:webHidden/>
          </w:rPr>
        </w:r>
        <w:r w:rsidR="00580548">
          <w:rPr>
            <w:noProof/>
            <w:webHidden/>
          </w:rPr>
          <w:fldChar w:fldCharType="separate"/>
        </w:r>
        <w:r w:rsidR="00580548">
          <w:rPr>
            <w:noProof/>
            <w:webHidden/>
          </w:rPr>
          <w:t>13</w:t>
        </w:r>
        <w:r w:rsidR="00580548">
          <w:rPr>
            <w:noProof/>
            <w:webHidden/>
          </w:rPr>
          <w:fldChar w:fldCharType="end"/>
        </w:r>
      </w:hyperlink>
    </w:p>
    <w:p w14:paraId="5ACCCA5B" w14:textId="327CEC2F"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8" w:history="1">
        <w:r w:rsidR="00580548" w:rsidRPr="00EE2AA9">
          <w:rPr>
            <w:rStyle w:val="Kpr"/>
            <w:noProof/>
          </w:rPr>
          <w:t>Figure 7 Like Post (2)</w:t>
        </w:r>
        <w:r w:rsidR="00580548">
          <w:rPr>
            <w:noProof/>
            <w:webHidden/>
          </w:rPr>
          <w:tab/>
        </w:r>
        <w:r w:rsidR="00580548">
          <w:rPr>
            <w:noProof/>
            <w:webHidden/>
          </w:rPr>
          <w:fldChar w:fldCharType="begin"/>
        </w:r>
        <w:r w:rsidR="00580548">
          <w:rPr>
            <w:noProof/>
            <w:webHidden/>
          </w:rPr>
          <w:instrText xml:space="preserve"> PAGEREF _Toc62415138 \h </w:instrText>
        </w:r>
        <w:r w:rsidR="00580548">
          <w:rPr>
            <w:noProof/>
            <w:webHidden/>
          </w:rPr>
        </w:r>
        <w:r w:rsidR="00580548">
          <w:rPr>
            <w:noProof/>
            <w:webHidden/>
          </w:rPr>
          <w:fldChar w:fldCharType="separate"/>
        </w:r>
        <w:r w:rsidR="00580548">
          <w:rPr>
            <w:noProof/>
            <w:webHidden/>
          </w:rPr>
          <w:t>13</w:t>
        </w:r>
        <w:r w:rsidR="00580548">
          <w:rPr>
            <w:noProof/>
            <w:webHidden/>
          </w:rPr>
          <w:fldChar w:fldCharType="end"/>
        </w:r>
      </w:hyperlink>
    </w:p>
    <w:p w14:paraId="7D7BFE5D" w14:textId="09886643"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9" w:history="1">
        <w:r w:rsidR="00580548" w:rsidRPr="00EE2AA9">
          <w:rPr>
            <w:rStyle w:val="Kpr"/>
            <w:noProof/>
          </w:rPr>
          <w:t>Figure 8 Add Comment (1)</w:t>
        </w:r>
        <w:r w:rsidR="00580548">
          <w:rPr>
            <w:noProof/>
            <w:webHidden/>
          </w:rPr>
          <w:tab/>
        </w:r>
        <w:r w:rsidR="00580548">
          <w:rPr>
            <w:noProof/>
            <w:webHidden/>
          </w:rPr>
          <w:fldChar w:fldCharType="begin"/>
        </w:r>
        <w:r w:rsidR="00580548">
          <w:rPr>
            <w:noProof/>
            <w:webHidden/>
          </w:rPr>
          <w:instrText xml:space="preserve"> PAGEREF _Toc62415139 \h </w:instrText>
        </w:r>
        <w:r w:rsidR="00580548">
          <w:rPr>
            <w:noProof/>
            <w:webHidden/>
          </w:rPr>
        </w:r>
        <w:r w:rsidR="00580548">
          <w:rPr>
            <w:noProof/>
            <w:webHidden/>
          </w:rPr>
          <w:fldChar w:fldCharType="separate"/>
        </w:r>
        <w:r w:rsidR="00580548">
          <w:rPr>
            <w:noProof/>
            <w:webHidden/>
          </w:rPr>
          <w:t>14</w:t>
        </w:r>
        <w:r w:rsidR="00580548">
          <w:rPr>
            <w:noProof/>
            <w:webHidden/>
          </w:rPr>
          <w:fldChar w:fldCharType="end"/>
        </w:r>
      </w:hyperlink>
    </w:p>
    <w:p w14:paraId="18DA38EA" w14:textId="66C2B761"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0" w:history="1">
        <w:r w:rsidR="00580548" w:rsidRPr="00EE2AA9">
          <w:rPr>
            <w:rStyle w:val="Kpr"/>
            <w:noProof/>
          </w:rPr>
          <w:t>Figure 9 Add Comment(2)</w:t>
        </w:r>
        <w:r w:rsidR="00580548">
          <w:rPr>
            <w:noProof/>
            <w:webHidden/>
          </w:rPr>
          <w:tab/>
        </w:r>
        <w:r w:rsidR="00580548">
          <w:rPr>
            <w:noProof/>
            <w:webHidden/>
          </w:rPr>
          <w:fldChar w:fldCharType="begin"/>
        </w:r>
        <w:r w:rsidR="00580548">
          <w:rPr>
            <w:noProof/>
            <w:webHidden/>
          </w:rPr>
          <w:instrText xml:space="preserve"> PAGEREF _Toc62415140 \h </w:instrText>
        </w:r>
        <w:r w:rsidR="00580548">
          <w:rPr>
            <w:noProof/>
            <w:webHidden/>
          </w:rPr>
        </w:r>
        <w:r w:rsidR="00580548">
          <w:rPr>
            <w:noProof/>
            <w:webHidden/>
          </w:rPr>
          <w:fldChar w:fldCharType="separate"/>
        </w:r>
        <w:r w:rsidR="00580548">
          <w:rPr>
            <w:noProof/>
            <w:webHidden/>
          </w:rPr>
          <w:t>14</w:t>
        </w:r>
        <w:r w:rsidR="00580548">
          <w:rPr>
            <w:noProof/>
            <w:webHidden/>
          </w:rPr>
          <w:fldChar w:fldCharType="end"/>
        </w:r>
      </w:hyperlink>
    </w:p>
    <w:p w14:paraId="06C617B1" w14:textId="36FCDE5B"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1" w:history="1">
        <w:r w:rsidR="00580548" w:rsidRPr="00EE2AA9">
          <w:rPr>
            <w:rStyle w:val="Kpr"/>
            <w:noProof/>
          </w:rPr>
          <w:t>Figure 10 Search Page</w:t>
        </w:r>
        <w:r w:rsidR="00580548">
          <w:rPr>
            <w:noProof/>
            <w:webHidden/>
          </w:rPr>
          <w:tab/>
        </w:r>
        <w:r w:rsidR="00580548">
          <w:rPr>
            <w:noProof/>
            <w:webHidden/>
          </w:rPr>
          <w:fldChar w:fldCharType="begin"/>
        </w:r>
        <w:r w:rsidR="00580548">
          <w:rPr>
            <w:noProof/>
            <w:webHidden/>
          </w:rPr>
          <w:instrText xml:space="preserve"> PAGEREF _Toc62415141 \h </w:instrText>
        </w:r>
        <w:r w:rsidR="00580548">
          <w:rPr>
            <w:noProof/>
            <w:webHidden/>
          </w:rPr>
        </w:r>
        <w:r w:rsidR="00580548">
          <w:rPr>
            <w:noProof/>
            <w:webHidden/>
          </w:rPr>
          <w:fldChar w:fldCharType="separate"/>
        </w:r>
        <w:r w:rsidR="00580548">
          <w:rPr>
            <w:noProof/>
            <w:webHidden/>
          </w:rPr>
          <w:t>15</w:t>
        </w:r>
        <w:r w:rsidR="00580548">
          <w:rPr>
            <w:noProof/>
            <w:webHidden/>
          </w:rPr>
          <w:fldChar w:fldCharType="end"/>
        </w:r>
      </w:hyperlink>
    </w:p>
    <w:p w14:paraId="78879AFE" w14:textId="14766E69"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2" w:history="1">
        <w:r w:rsidR="00580548" w:rsidRPr="00EE2AA9">
          <w:rPr>
            <w:rStyle w:val="Kpr"/>
            <w:noProof/>
          </w:rPr>
          <w:t>Figure 11 Follow (1)</w:t>
        </w:r>
        <w:r w:rsidR="00580548">
          <w:rPr>
            <w:noProof/>
            <w:webHidden/>
          </w:rPr>
          <w:tab/>
        </w:r>
        <w:r w:rsidR="00580548">
          <w:rPr>
            <w:noProof/>
            <w:webHidden/>
          </w:rPr>
          <w:fldChar w:fldCharType="begin"/>
        </w:r>
        <w:r w:rsidR="00580548">
          <w:rPr>
            <w:noProof/>
            <w:webHidden/>
          </w:rPr>
          <w:instrText xml:space="preserve"> PAGEREF _Toc62415142 \h </w:instrText>
        </w:r>
        <w:r w:rsidR="00580548">
          <w:rPr>
            <w:noProof/>
            <w:webHidden/>
          </w:rPr>
        </w:r>
        <w:r w:rsidR="00580548">
          <w:rPr>
            <w:noProof/>
            <w:webHidden/>
          </w:rPr>
          <w:fldChar w:fldCharType="separate"/>
        </w:r>
        <w:r w:rsidR="00580548">
          <w:rPr>
            <w:noProof/>
            <w:webHidden/>
          </w:rPr>
          <w:t>15</w:t>
        </w:r>
        <w:r w:rsidR="00580548">
          <w:rPr>
            <w:noProof/>
            <w:webHidden/>
          </w:rPr>
          <w:fldChar w:fldCharType="end"/>
        </w:r>
      </w:hyperlink>
    </w:p>
    <w:p w14:paraId="0551FD3C" w14:textId="5127E0C8"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3" w:history="1">
        <w:r w:rsidR="00580548" w:rsidRPr="00EE2AA9">
          <w:rPr>
            <w:rStyle w:val="Kpr"/>
            <w:noProof/>
          </w:rPr>
          <w:t>Figure 12 Follow (2)</w:t>
        </w:r>
        <w:r w:rsidR="00580548">
          <w:rPr>
            <w:noProof/>
            <w:webHidden/>
          </w:rPr>
          <w:tab/>
        </w:r>
        <w:r w:rsidR="00580548">
          <w:rPr>
            <w:noProof/>
            <w:webHidden/>
          </w:rPr>
          <w:fldChar w:fldCharType="begin"/>
        </w:r>
        <w:r w:rsidR="00580548">
          <w:rPr>
            <w:noProof/>
            <w:webHidden/>
          </w:rPr>
          <w:instrText xml:space="preserve"> PAGEREF _Toc62415143 \h </w:instrText>
        </w:r>
        <w:r w:rsidR="00580548">
          <w:rPr>
            <w:noProof/>
            <w:webHidden/>
          </w:rPr>
        </w:r>
        <w:r w:rsidR="00580548">
          <w:rPr>
            <w:noProof/>
            <w:webHidden/>
          </w:rPr>
          <w:fldChar w:fldCharType="separate"/>
        </w:r>
        <w:r w:rsidR="00580548">
          <w:rPr>
            <w:noProof/>
            <w:webHidden/>
          </w:rPr>
          <w:t>16</w:t>
        </w:r>
        <w:r w:rsidR="00580548">
          <w:rPr>
            <w:noProof/>
            <w:webHidden/>
          </w:rPr>
          <w:fldChar w:fldCharType="end"/>
        </w:r>
      </w:hyperlink>
    </w:p>
    <w:p w14:paraId="356C9D1F" w14:textId="77454FC1"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4" w:history="1">
        <w:r w:rsidR="00580548" w:rsidRPr="00EE2AA9">
          <w:rPr>
            <w:rStyle w:val="Kpr"/>
            <w:noProof/>
          </w:rPr>
          <w:t>Figure 13 Settings - User Information Page</w:t>
        </w:r>
        <w:r w:rsidR="00580548">
          <w:rPr>
            <w:noProof/>
            <w:webHidden/>
          </w:rPr>
          <w:tab/>
        </w:r>
        <w:r w:rsidR="00580548">
          <w:rPr>
            <w:noProof/>
            <w:webHidden/>
          </w:rPr>
          <w:fldChar w:fldCharType="begin"/>
        </w:r>
        <w:r w:rsidR="00580548">
          <w:rPr>
            <w:noProof/>
            <w:webHidden/>
          </w:rPr>
          <w:instrText xml:space="preserve"> PAGEREF _Toc62415144 \h </w:instrText>
        </w:r>
        <w:r w:rsidR="00580548">
          <w:rPr>
            <w:noProof/>
            <w:webHidden/>
          </w:rPr>
        </w:r>
        <w:r w:rsidR="00580548">
          <w:rPr>
            <w:noProof/>
            <w:webHidden/>
          </w:rPr>
          <w:fldChar w:fldCharType="separate"/>
        </w:r>
        <w:r w:rsidR="00580548">
          <w:rPr>
            <w:noProof/>
            <w:webHidden/>
          </w:rPr>
          <w:t>16</w:t>
        </w:r>
        <w:r w:rsidR="00580548">
          <w:rPr>
            <w:noProof/>
            <w:webHidden/>
          </w:rPr>
          <w:fldChar w:fldCharType="end"/>
        </w:r>
      </w:hyperlink>
    </w:p>
    <w:p w14:paraId="22D47C30" w14:textId="23A0BC71"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5" w:history="1">
        <w:r w:rsidR="00580548" w:rsidRPr="00EE2AA9">
          <w:rPr>
            <w:rStyle w:val="Kpr"/>
            <w:noProof/>
          </w:rPr>
          <w:t>Figure 14 Delete Post (User)</w:t>
        </w:r>
        <w:r w:rsidR="00580548">
          <w:rPr>
            <w:noProof/>
            <w:webHidden/>
          </w:rPr>
          <w:tab/>
        </w:r>
        <w:r w:rsidR="00580548">
          <w:rPr>
            <w:noProof/>
            <w:webHidden/>
          </w:rPr>
          <w:fldChar w:fldCharType="begin"/>
        </w:r>
        <w:r w:rsidR="00580548">
          <w:rPr>
            <w:noProof/>
            <w:webHidden/>
          </w:rPr>
          <w:instrText xml:space="preserve"> PAGEREF _Toc62415145 \h </w:instrText>
        </w:r>
        <w:r w:rsidR="00580548">
          <w:rPr>
            <w:noProof/>
            <w:webHidden/>
          </w:rPr>
        </w:r>
        <w:r w:rsidR="00580548">
          <w:rPr>
            <w:noProof/>
            <w:webHidden/>
          </w:rPr>
          <w:fldChar w:fldCharType="separate"/>
        </w:r>
        <w:r w:rsidR="00580548">
          <w:rPr>
            <w:noProof/>
            <w:webHidden/>
          </w:rPr>
          <w:t>17</w:t>
        </w:r>
        <w:r w:rsidR="00580548">
          <w:rPr>
            <w:noProof/>
            <w:webHidden/>
          </w:rPr>
          <w:fldChar w:fldCharType="end"/>
        </w:r>
      </w:hyperlink>
    </w:p>
    <w:p w14:paraId="4CAD13AE" w14:textId="107740BC"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6" w:history="1">
        <w:r w:rsidR="00580548" w:rsidRPr="00EE2AA9">
          <w:rPr>
            <w:rStyle w:val="Kpr"/>
            <w:noProof/>
          </w:rPr>
          <w:t>Figure 15 Delete Post (Admin)</w:t>
        </w:r>
        <w:r w:rsidR="00580548">
          <w:rPr>
            <w:noProof/>
            <w:webHidden/>
          </w:rPr>
          <w:tab/>
        </w:r>
        <w:r w:rsidR="00580548">
          <w:rPr>
            <w:noProof/>
            <w:webHidden/>
          </w:rPr>
          <w:fldChar w:fldCharType="begin"/>
        </w:r>
        <w:r w:rsidR="00580548">
          <w:rPr>
            <w:noProof/>
            <w:webHidden/>
          </w:rPr>
          <w:instrText xml:space="preserve"> PAGEREF _Toc62415146 \h </w:instrText>
        </w:r>
        <w:r w:rsidR="00580548">
          <w:rPr>
            <w:noProof/>
            <w:webHidden/>
          </w:rPr>
        </w:r>
        <w:r w:rsidR="00580548">
          <w:rPr>
            <w:noProof/>
            <w:webHidden/>
          </w:rPr>
          <w:fldChar w:fldCharType="separate"/>
        </w:r>
        <w:r w:rsidR="00580548">
          <w:rPr>
            <w:noProof/>
            <w:webHidden/>
          </w:rPr>
          <w:t>17</w:t>
        </w:r>
        <w:r w:rsidR="00580548">
          <w:rPr>
            <w:noProof/>
            <w:webHidden/>
          </w:rPr>
          <w:fldChar w:fldCharType="end"/>
        </w:r>
      </w:hyperlink>
    </w:p>
    <w:p w14:paraId="26D8D6AD" w14:textId="5DFC25AD"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7" w:history="1">
        <w:r w:rsidR="00580548" w:rsidRPr="00EE2AA9">
          <w:rPr>
            <w:rStyle w:val="Kpr"/>
            <w:noProof/>
          </w:rPr>
          <w:t>Figure 16 Delete Comment (User)</w:t>
        </w:r>
        <w:r w:rsidR="00580548">
          <w:rPr>
            <w:noProof/>
            <w:webHidden/>
          </w:rPr>
          <w:tab/>
        </w:r>
        <w:r w:rsidR="00580548">
          <w:rPr>
            <w:noProof/>
            <w:webHidden/>
          </w:rPr>
          <w:fldChar w:fldCharType="begin"/>
        </w:r>
        <w:r w:rsidR="00580548">
          <w:rPr>
            <w:noProof/>
            <w:webHidden/>
          </w:rPr>
          <w:instrText xml:space="preserve"> PAGEREF _Toc62415147 \h </w:instrText>
        </w:r>
        <w:r w:rsidR="00580548">
          <w:rPr>
            <w:noProof/>
            <w:webHidden/>
          </w:rPr>
        </w:r>
        <w:r w:rsidR="00580548">
          <w:rPr>
            <w:noProof/>
            <w:webHidden/>
          </w:rPr>
          <w:fldChar w:fldCharType="separate"/>
        </w:r>
        <w:r w:rsidR="00580548">
          <w:rPr>
            <w:noProof/>
            <w:webHidden/>
          </w:rPr>
          <w:t>18</w:t>
        </w:r>
        <w:r w:rsidR="00580548">
          <w:rPr>
            <w:noProof/>
            <w:webHidden/>
          </w:rPr>
          <w:fldChar w:fldCharType="end"/>
        </w:r>
      </w:hyperlink>
    </w:p>
    <w:p w14:paraId="67B063DE" w14:textId="6B1868C3"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8" w:history="1">
        <w:r w:rsidR="00580548" w:rsidRPr="00EE2AA9">
          <w:rPr>
            <w:rStyle w:val="Kpr"/>
            <w:noProof/>
          </w:rPr>
          <w:t>Figure 17 Delete Comment (Admin)</w:t>
        </w:r>
        <w:r w:rsidR="00580548">
          <w:rPr>
            <w:noProof/>
            <w:webHidden/>
          </w:rPr>
          <w:tab/>
        </w:r>
        <w:r w:rsidR="00580548">
          <w:rPr>
            <w:noProof/>
            <w:webHidden/>
          </w:rPr>
          <w:fldChar w:fldCharType="begin"/>
        </w:r>
        <w:r w:rsidR="00580548">
          <w:rPr>
            <w:noProof/>
            <w:webHidden/>
          </w:rPr>
          <w:instrText xml:space="preserve"> PAGEREF _Toc62415148 \h </w:instrText>
        </w:r>
        <w:r w:rsidR="00580548">
          <w:rPr>
            <w:noProof/>
            <w:webHidden/>
          </w:rPr>
        </w:r>
        <w:r w:rsidR="00580548">
          <w:rPr>
            <w:noProof/>
            <w:webHidden/>
          </w:rPr>
          <w:fldChar w:fldCharType="separate"/>
        </w:r>
        <w:r w:rsidR="00580548">
          <w:rPr>
            <w:noProof/>
            <w:webHidden/>
          </w:rPr>
          <w:t>18</w:t>
        </w:r>
        <w:r w:rsidR="00580548">
          <w:rPr>
            <w:noProof/>
            <w:webHidden/>
          </w:rPr>
          <w:fldChar w:fldCharType="end"/>
        </w:r>
      </w:hyperlink>
    </w:p>
    <w:p w14:paraId="74F41E40" w14:textId="62EA5F44"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9" w:history="1">
        <w:r w:rsidR="00580548" w:rsidRPr="00EE2AA9">
          <w:rPr>
            <w:rStyle w:val="Kpr"/>
            <w:noProof/>
          </w:rPr>
          <w:t>Figure 18 Settings - Verification Request Page</w:t>
        </w:r>
        <w:r w:rsidR="00580548">
          <w:rPr>
            <w:noProof/>
            <w:webHidden/>
          </w:rPr>
          <w:tab/>
        </w:r>
        <w:r w:rsidR="00580548">
          <w:rPr>
            <w:noProof/>
            <w:webHidden/>
          </w:rPr>
          <w:fldChar w:fldCharType="begin"/>
        </w:r>
        <w:r w:rsidR="00580548">
          <w:rPr>
            <w:noProof/>
            <w:webHidden/>
          </w:rPr>
          <w:instrText xml:space="preserve"> PAGEREF _Toc62415149 \h </w:instrText>
        </w:r>
        <w:r w:rsidR="00580548">
          <w:rPr>
            <w:noProof/>
            <w:webHidden/>
          </w:rPr>
        </w:r>
        <w:r w:rsidR="00580548">
          <w:rPr>
            <w:noProof/>
            <w:webHidden/>
          </w:rPr>
          <w:fldChar w:fldCharType="separate"/>
        </w:r>
        <w:r w:rsidR="00580548">
          <w:rPr>
            <w:noProof/>
            <w:webHidden/>
          </w:rPr>
          <w:t>19</w:t>
        </w:r>
        <w:r w:rsidR="00580548">
          <w:rPr>
            <w:noProof/>
            <w:webHidden/>
          </w:rPr>
          <w:fldChar w:fldCharType="end"/>
        </w:r>
      </w:hyperlink>
    </w:p>
    <w:p w14:paraId="54397EF3" w14:textId="447335B3"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50" w:history="1">
        <w:r w:rsidR="00580548" w:rsidRPr="00EE2AA9">
          <w:rPr>
            <w:rStyle w:val="Kpr"/>
            <w:noProof/>
          </w:rPr>
          <w:t>Figure 19 Admin - Verification Requests Page</w:t>
        </w:r>
        <w:r w:rsidR="00580548">
          <w:rPr>
            <w:noProof/>
            <w:webHidden/>
          </w:rPr>
          <w:tab/>
        </w:r>
        <w:r w:rsidR="00580548">
          <w:rPr>
            <w:noProof/>
            <w:webHidden/>
          </w:rPr>
          <w:fldChar w:fldCharType="begin"/>
        </w:r>
        <w:r w:rsidR="00580548">
          <w:rPr>
            <w:noProof/>
            <w:webHidden/>
          </w:rPr>
          <w:instrText xml:space="preserve"> PAGEREF _Toc62415150 \h </w:instrText>
        </w:r>
        <w:r w:rsidR="00580548">
          <w:rPr>
            <w:noProof/>
            <w:webHidden/>
          </w:rPr>
        </w:r>
        <w:r w:rsidR="00580548">
          <w:rPr>
            <w:noProof/>
            <w:webHidden/>
          </w:rPr>
          <w:fldChar w:fldCharType="separate"/>
        </w:r>
        <w:r w:rsidR="00580548">
          <w:rPr>
            <w:noProof/>
            <w:webHidden/>
          </w:rPr>
          <w:t>19</w:t>
        </w:r>
        <w:r w:rsidR="00580548">
          <w:rPr>
            <w:noProof/>
            <w:webHidden/>
          </w:rPr>
          <w:fldChar w:fldCharType="end"/>
        </w:r>
      </w:hyperlink>
    </w:p>
    <w:p w14:paraId="3CC81A4D" w14:textId="507220B5"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51" w:history="1">
        <w:r w:rsidR="00580548" w:rsidRPr="00EE2AA9">
          <w:rPr>
            <w:rStyle w:val="Kpr"/>
            <w:noProof/>
          </w:rPr>
          <w:t>Figure 20 Forgot Password Page</w:t>
        </w:r>
        <w:r w:rsidR="00580548">
          <w:rPr>
            <w:noProof/>
            <w:webHidden/>
          </w:rPr>
          <w:tab/>
        </w:r>
        <w:r w:rsidR="00580548">
          <w:rPr>
            <w:noProof/>
            <w:webHidden/>
          </w:rPr>
          <w:fldChar w:fldCharType="begin"/>
        </w:r>
        <w:r w:rsidR="00580548">
          <w:rPr>
            <w:noProof/>
            <w:webHidden/>
          </w:rPr>
          <w:instrText xml:space="preserve"> PAGEREF _Toc62415151 \h </w:instrText>
        </w:r>
        <w:r w:rsidR="00580548">
          <w:rPr>
            <w:noProof/>
            <w:webHidden/>
          </w:rPr>
        </w:r>
        <w:r w:rsidR="00580548">
          <w:rPr>
            <w:noProof/>
            <w:webHidden/>
          </w:rPr>
          <w:fldChar w:fldCharType="separate"/>
        </w:r>
        <w:r w:rsidR="00580548">
          <w:rPr>
            <w:noProof/>
            <w:webHidden/>
          </w:rPr>
          <w:t>20</w:t>
        </w:r>
        <w:r w:rsidR="00580548">
          <w:rPr>
            <w:noProof/>
            <w:webHidden/>
          </w:rPr>
          <w:fldChar w:fldCharType="end"/>
        </w:r>
      </w:hyperlink>
    </w:p>
    <w:p w14:paraId="63A5D6A2" w14:textId="7CC430CB" w:rsidR="00580548" w:rsidRDefault="00166569">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52" w:history="1">
        <w:r w:rsidR="00580548" w:rsidRPr="00EE2AA9">
          <w:rPr>
            <w:rStyle w:val="Kpr"/>
            <w:noProof/>
          </w:rPr>
          <w:t>Figure 21 New Password Mail</w:t>
        </w:r>
        <w:r w:rsidR="00580548">
          <w:rPr>
            <w:noProof/>
            <w:webHidden/>
          </w:rPr>
          <w:tab/>
        </w:r>
        <w:r w:rsidR="00580548">
          <w:rPr>
            <w:noProof/>
            <w:webHidden/>
          </w:rPr>
          <w:fldChar w:fldCharType="begin"/>
        </w:r>
        <w:r w:rsidR="00580548">
          <w:rPr>
            <w:noProof/>
            <w:webHidden/>
          </w:rPr>
          <w:instrText xml:space="preserve"> PAGEREF _Toc62415152 \h </w:instrText>
        </w:r>
        <w:r w:rsidR="00580548">
          <w:rPr>
            <w:noProof/>
            <w:webHidden/>
          </w:rPr>
        </w:r>
        <w:r w:rsidR="00580548">
          <w:rPr>
            <w:noProof/>
            <w:webHidden/>
          </w:rPr>
          <w:fldChar w:fldCharType="separate"/>
        </w:r>
        <w:r w:rsidR="00580548">
          <w:rPr>
            <w:noProof/>
            <w:webHidden/>
          </w:rPr>
          <w:t>20</w:t>
        </w:r>
        <w:r w:rsidR="00580548">
          <w:rPr>
            <w:noProof/>
            <w:webHidden/>
          </w:rPr>
          <w:fldChar w:fldCharType="end"/>
        </w:r>
      </w:hyperlink>
    </w:p>
    <w:p w14:paraId="3103F75D" w14:textId="6C27FCCF" w:rsidR="00AF6635" w:rsidRPr="008D6EE2" w:rsidRDefault="00524A92" w:rsidP="00524A92">
      <w:pPr>
        <w:jc w:val="center"/>
        <w:rPr>
          <w:rFonts w:cs="Times New Roman"/>
          <w:color w:val="00000A"/>
          <w:sz w:val="28"/>
          <w:szCs w:val="28"/>
        </w:rPr>
      </w:pPr>
      <w:r w:rsidRPr="008D6EE2">
        <w:rPr>
          <w:rFonts w:cs="Times New Roman"/>
          <w:b/>
          <w:color w:val="00000A"/>
          <w:sz w:val="28"/>
          <w:szCs w:val="28"/>
        </w:rPr>
        <w:fldChar w:fldCharType="end"/>
      </w:r>
    </w:p>
    <w:p w14:paraId="00357964" w14:textId="77777777" w:rsidR="00AF6635" w:rsidRPr="008D6EE2" w:rsidRDefault="00AF6635" w:rsidP="007C2CDB">
      <w:pPr>
        <w:rPr>
          <w:rFonts w:cs="Times New Roman"/>
          <w:color w:val="00000A"/>
          <w:sz w:val="28"/>
          <w:szCs w:val="28"/>
        </w:rPr>
        <w:sectPr w:rsidR="00AF6635" w:rsidRPr="008D6EE2" w:rsidSect="00BB3EB3">
          <w:pgSz w:w="11906" w:h="16838"/>
          <w:pgMar w:top="1440" w:right="1440" w:bottom="1440" w:left="1440" w:header="0" w:footer="0" w:gutter="0"/>
          <w:cols w:space="708"/>
          <w:formProt w:val="0"/>
          <w:docGrid w:linePitch="360" w:charSpace="-6145"/>
        </w:sectPr>
      </w:pPr>
    </w:p>
    <w:p w14:paraId="1E7E9333" w14:textId="77777777" w:rsidR="007C2CDB" w:rsidRPr="008D6EE2" w:rsidRDefault="007C2CDB" w:rsidP="005B6C8D">
      <w:pPr>
        <w:pStyle w:val="TBal"/>
      </w:pPr>
      <w:r w:rsidRPr="008D6EE2">
        <w:lastRenderedPageBreak/>
        <w:t>LIST OF TABLES</w:t>
      </w:r>
    </w:p>
    <w:p w14:paraId="78E1C2E6" w14:textId="77777777" w:rsidR="00C747E2" w:rsidRDefault="00524A92">
      <w:pPr>
        <w:pStyle w:val="ekillerTablosu"/>
        <w:tabs>
          <w:tab w:val="right" w:leader="dot" w:pos="9016"/>
        </w:tabs>
        <w:rPr>
          <w:rFonts w:asciiTheme="minorHAnsi" w:eastAsiaTheme="minorEastAsia" w:hAnsiTheme="minorHAnsi" w:cstheme="minorBidi"/>
          <w:noProof/>
          <w:color w:val="auto"/>
          <w:sz w:val="22"/>
          <w:szCs w:val="22"/>
          <w:lang w:eastAsia="en-US" w:bidi="ar-SA"/>
        </w:rPr>
      </w:pPr>
      <w:r w:rsidRPr="008D6EE2">
        <w:rPr>
          <w:rFonts w:cs="Times New Roman"/>
        </w:rPr>
        <w:fldChar w:fldCharType="begin"/>
      </w:r>
      <w:r w:rsidRPr="008D6EE2">
        <w:rPr>
          <w:rFonts w:cs="Times New Roman"/>
        </w:rPr>
        <w:instrText xml:space="preserve"> TOC \h \z \c "Table" </w:instrText>
      </w:r>
      <w:r w:rsidRPr="008D6EE2">
        <w:rPr>
          <w:rFonts w:cs="Times New Roman"/>
        </w:rPr>
        <w:fldChar w:fldCharType="separate"/>
      </w:r>
      <w:hyperlink w:anchor="_Toc61190383" w:history="1">
        <w:r w:rsidR="00C747E2" w:rsidRPr="00657C2C">
          <w:rPr>
            <w:rStyle w:val="Kpr"/>
            <w:noProof/>
          </w:rPr>
          <w:t>Table 2.1. Result on Bobot Dataset with Scale Grid Approach</w:t>
        </w:r>
        <w:r w:rsidR="00C747E2">
          <w:rPr>
            <w:noProof/>
            <w:webHidden/>
          </w:rPr>
          <w:tab/>
        </w:r>
        <w:r w:rsidR="00C747E2">
          <w:rPr>
            <w:noProof/>
            <w:webHidden/>
          </w:rPr>
          <w:fldChar w:fldCharType="begin"/>
        </w:r>
        <w:r w:rsidR="00C747E2">
          <w:rPr>
            <w:noProof/>
            <w:webHidden/>
          </w:rPr>
          <w:instrText xml:space="preserve"> PAGEREF _Toc61190383 \h </w:instrText>
        </w:r>
        <w:r w:rsidR="00C747E2">
          <w:rPr>
            <w:noProof/>
            <w:webHidden/>
          </w:rPr>
        </w:r>
        <w:r w:rsidR="00C747E2">
          <w:rPr>
            <w:noProof/>
            <w:webHidden/>
          </w:rPr>
          <w:fldChar w:fldCharType="separate"/>
        </w:r>
        <w:r w:rsidR="00955295">
          <w:rPr>
            <w:noProof/>
            <w:webHidden/>
          </w:rPr>
          <w:t>4</w:t>
        </w:r>
        <w:r w:rsidR="00C747E2">
          <w:rPr>
            <w:noProof/>
            <w:webHidden/>
          </w:rPr>
          <w:fldChar w:fldCharType="end"/>
        </w:r>
      </w:hyperlink>
    </w:p>
    <w:p w14:paraId="07FEE2B3" w14:textId="77777777" w:rsidR="007C2CDB" w:rsidRPr="008D6EE2" w:rsidRDefault="00524A92" w:rsidP="00C325D0">
      <w:pPr>
        <w:pStyle w:val="ekillerTablosu"/>
        <w:tabs>
          <w:tab w:val="right" w:leader="dot" w:pos="9016"/>
        </w:tabs>
        <w:ind w:left="0"/>
        <w:rPr>
          <w:rFonts w:cs="Times New Roman"/>
        </w:rPr>
      </w:pPr>
      <w:r w:rsidRPr="008D6EE2">
        <w:rPr>
          <w:rFonts w:cs="Times New Roman"/>
        </w:rPr>
        <w:fldChar w:fldCharType="end"/>
      </w:r>
    </w:p>
    <w:p w14:paraId="584BAB4B" w14:textId="2424534B" w:rsidR="00F720DA" w:rsidRDefault="00F720DA" w:rsidP="00AF6635">
      <w:pPr>
        <w:rPr>
          <w:lang w:eastAsia="zh-CN" w:bidi="hi-IN"/>
        </w:rPr>
      </w:pPr>
    </w:p>
    <w:p w14:paraId="209C1E51" w14:textId="77777777" w:rsidR="00F720DA" w:rsidRDefault="00F720DA">
      <w:pPr>
        <w:spacing w:after="160" w:line="259" w:lineRule="auto"/>
        <w:ind w:firstLine="0"/>
        <w:jc w:val="left"/>
        <w:rPr>
          <w:lang w:eastAsia="zh-CN" w:bidi="hi-IN"/>
        </w:rPr>
      </w:pPr>
      <w:r>
        <w:rPr>
          <w:lang w:eastAsia="zh-CN" w:bidi="hi-IN"/>
        </w:rPr>
        <w:br w:type="page"/>
      </w:r>
    </w:p>
    <w:p w14:paraId="66222881" w14:textId="77777777" w:rsidR="00AF6635" w:rsidRPr="008D6EE2" w:rsidRDefault="00AF6635" w:rsidP="00AF6635">
      <w:pPr>
        <w:rPr>
          <w:lang w:eastAsia="zh-CN" w:bidi="hi-IN"/>
        </w:rPr>
        <w:sectPr w:rsidR="00AF6635" w:rsidRPr="008D6EE2" w:rsidSect="00BB3EB3">
          <w:pgSz w:w="11906" w:h="16838"/>
          <w:pgMar w:top="1440" w:right="1440" w:bottom="1440" w:left="1440" w:header="0" w:footer="0" w:gutter="0"/>
          <w:cols w:space="708"/>
          <w:formProt w:val="0"/>
          <w:docGrid w:linePitch="360" w:charSpace="-6145"/>
        </w:sectPr>
      </w:pPr>
    </w:p>
    <w:p w14:paraId="69F733E9" w14:textId="77777777" w:rsidR="007C2CDB" w:rsidRPr="008D6EE2" w:rsidRDefault="00C325D0" w:rsidP="00F549B5">
      <w:pPr>
        <w:pStyle w:val="Balk1"/>
        <w:rPr>
          <w:lang w:val="en-US"/>
        </w:rPr>
      </w:pPr>
      <w:bookmarkStart w:id="2" w:name="_Toc60151913"/>
      <w:bookmarkStart w:id="3" w:name="_Toc61178385"/>
      <w:bookmarkStart w:id="4" w:name="_Toc62406276"/>
      <w:r w:rsidRPr="008D6EE2">
        <w:rPr>
          <w:lang w:val="en-US"/>
        </w:rPr>
        <w:lastRenderedPageBreak/>
        <w:t>INTRODUCTION</w:t>
      </w:r>
      <w:bookmarkEnd w:id="2"/>
      <w:bookmarkEnd w:id="3"/>
      <w:bookmarkEnd w:id="4"/>
    </w:p>
    <w:p w14:paraId="5F579838" w14:textId="6F5A6AC4" w:rsidR="00C02BB3" w:rsidRDefault="00C02BB3" w:rsidP="00880F3F">
      <w:r w:rsidRPr="00C02BB3">
        <w:t>Social media applications have taken a serious place in people's lives for more than 20 years, especially with the introduction of internet networks into people's daily lives in recent years. The Internet has caused a radical change in people's habits of being aware of daily news, social communication, and information research. Internet has prevailed over print publication and has gradually become an alternative for literary works. On the other hand, even though the internet is thought to occupy the expansive majority of people's lives, there are still areas that the internet cannot populate today.</w:t>
      </w:r>
    </w:p>
    <w:p w14:paraId="7ABECE72" w14:textId="0CC5D057" w:rsidR="00FA67EE" w:rsidRDefault="00AE600F" w:rsidP="00880F3F">
      <w:r w:rsidRPr="00AE600F">
        <w:t>To give an example of one of these, in terms of gastronomy and culinary arts, which are our field of work, there is no participant, information sharing and discussion platform on the internet by external users. The websites that exist in this area are those that only share encyclopedic information or give recipes, usually one-sided, not interactive with the visitors.</w:t>
      </w:r>
    </w:p>
    <w:p w14:paraId="1BD65806" w14:textId="001B248E" w:rsidR="00425C34" w:rsidRDefault="00425C34" w:rsidP="00880F3F">
      <w:r w:rsidRPr="00425C34">
        <w:t>Social media application administrators generally do not prefer to limit the posts on their websites to a specific subject in order to keep the user spectrum at the highest possible level. As a result, people who have the habit of using social media applications frequently have to spend too much concentration and effort when they look for posts on a specific area and try to keep themselves updated in this area.</w:t>
      </w:r>
    </w:p>
    <w:p w14:paraId="50B36643" w14:textId="77777777" w:rsidR="00187FE1" w:rsidRDefault="002658AF" w:rsidP="00880F3F">
      <w:r w:rsidRPr="002658AF">
        <w:t>However, there are also social media applications that specifically address a specific issue and restrict their users to share within the framework of this topic. Among them, the most popular one allows sharing in terms of general skeleton, but in terms of the general concept of the website and active users within the website, it encourages the end user to share the general concept of the website that academia and business life.</w:t>
      </w:r>
      <w:r w:rsidR="00187FE1">
        <w:t xml:space="preserve"> </w:t>
      </w:r>
    </w:p>
    <w:p w14:paraId="37D2F766" w14:textId="51F8CBE8" w:rsidR="00425C34" w:rsidRDefault="00187FE1" w:rsidP="00880F3F">
      <w:r w:rsidRPr="00187FE1">
        <w:t>Similar to the social media application we mentioned above, we decided to design a social media website with a specific concept of gastronomy and culinary arts. Like any social media application, the website will be a platform that will allow you to get an account, share post, like shared post, comment on posts, follow and similar features. Considering both the role of social media in people's lives and this field is untouched in terms of social media, we think that our project will meet this need.</w:t>
      </w:r>
    </w:p>
    <w:p w14:paraId="6F9C4922" w14:textId="77777777" w:rsidR="007C2CDB" w:rsidRDefault="007C2CDB" w:rsidP="00045209">
      <w:pPr>
        <w:ind w:firstLine="0"/>
        <w:rPr>
          <w:rFonts w:eastAsiaTheme="majorEastAsia" w:cs="Times New Roman"/>
          <w:b/>
          <w:bCs/>
          <w:sz w:val="28"/>
          <w:szCs w:val="28"/>
        </w:rPr>
      </w:pPr>
    </w:p>
    <w:p w14:paraId="689E1A29" w14:textId="5EDBFAC9" w:rsidR="00187FE1" w:rsidRPr="00187FE1" w:rsidRDefault="00187FE1" w:rsidP="00045209">
      <w:pPr>
        <w:ind w:firstLine="0"/>
        <w:rPr>
          <w:rFonts w:eastAsiaTheme="majorEastAsia" w:cs="Times New Roman"/>
          <w:sz w:val="28"/>
          <w:szCs w:val="28"/>
        </w:rPr>
        <w:sectPr w:rsidR="00187FE1" w:rsidRPr="00187FE1" w:rsidSect="005B6C8D">
          <w:footerReference w:type="default" r:id="rId11"/>
          <w:type w:val="continuous"/>
          <w:pgSz w:w="11906" w:h="16838"/>
          <w:pgMar w:top="1440" w:right="1440" w:bottom="1440" w:left="1440" w:header="0" w:footer="0" w:gutter="0"/>
          <w:pgNumType w:start="1"/>
          <w:cols w:space="708"/>
          <w:formProt w:val="0"/>
          <w:docGrid w:linePitch="360" w:charSpace="-6145"/>
        </w:sectPr>
      </w:pPr>
    </w:p>
    <w:p w14:paraId="145E814C" w14:textId="260000EF" w:rsidR="007C2CDB" w:rsidRDefault="007C2CDB" w:rsidP="00EB38F3">
      <w:pPr>
        <w:pStyle w:val="Balk1"/>
        <w:rPr>
          <w:lang w:val="en-US"/>
        </w:rPr>
      </w:pPr>
      <w:bookmarkStart w:id="5" w:name="_Toc60151919"/>
      <w:bookmarkStart w:id="6" w:name="_Toc61178392"/>
      <w:bookmarkStart w:id="7" w:name="_Ref61187377"/>
      <w:bookmarkStart w:id="8" w:name="_Toc62406277"/>
      <w:r w:rsidRPr="008D6EE2">
        <w:rPr>
          <w:lang w:val="en-US"/>
        </w:rPr>
        <w:lastRenderedPageBreak/>
        <w:t>LITERATURE REVIEW</w:t>
      </w:r>
      <w:bookmarkEnd w:id="5"/>
      <w:bookmarkEnd w:id="6"/>
      <w:bookmarkEnd w:id="7"/>
      <w:bookmarkEnd w:id="8"/>
    </w:p>
    <w:p w14:paraId="41C56485" w14:textId="274777B6" w:rsidR="005443DE" w:rsidRPr="005443DE" w:rsidRDefault="005443DE" w:rsidP="005443DE">
      <w:pPr>
        <w:pStyle w:val="Balk2"/>
        <w:rPr>
          <w:lang w:val="en-US"/>
        </w:rPr>
      </w:pPr>
      <w:bookmarkStart w:id="9" w:name="_Toc62406278"/>
      <w:r>
        <w:rPr>
          <w:lang w:val="en-US"/>
        </w:rPr>
        <w:t xml:space="preserve">The </w:t>
      </w:r>
      <w:r w:rsidRPr="005443DE">
        <w:rPr>
          <w:lang w:val="en-US"/>
        </w:rPr>
        <w:t>History of Social Media Platforms on Network</w:t>
      </w:r>
      <w:bookmarkEnd w:id="9"/>
    </w:p>
    <w:p w14:paraId="69309575" w14:textId="3B3ADF6A" w:rsidR="005443DE" w:rsidRDefault="005443DE" w:rsidP="005443DE">
      <w:r w:rsidRPr="005443DE">
        <w:t>Although the emergence of social media is much older, as we understand it today, social media applications emerged with Facebook, developed by Mark Zuckerberg in the early 2000s. With social media applications such as Facebook, people have gained identity for the first time through an account on internet networks. Internet networks began to be used more interactively with this process, and today these platforms have become a simple model of daily life on social networks.</w:t>
      </w:r>
    </w:p>
    <w:p w14:paraId="63EF2FC7" w14:textId="326CF65E" w:rsidR="00552871" w:rsidRDefault="005753D8" w:rsidP="00AF41B2">
      <w:r w:rsidRPr="005753D8">
        <w:t>Twitter was founded by Jack Dorsey, Noah Glass, Biz Stone, and Evan Williams in 2006 as the first major alternative to Facebook.</w:t>
      </w:r>
      <w:r>
        <w:t xml:space="preserve"> </w:t>
      </w:r>
      <w:r w:rsidRPr="005753D8">
        <w:t>While Facebook is a social media platform where people communicate with their friends, family and other immediate surroundings, Twitter provides an environment where members can establish a more comfortable interactive relationship and interact with each other regardless of their communication with each other. While Facebook offers its members a more local network that they can limit themselves, Twitter in turn offers its users a more global network. This difference has led Twitter to grow as an important alternative to Facebook.</w:t>
      </w:r>
    </w:p>
    <w:p w14:paraId="4CEEC0CD" w14:textId="3E8806D3" w:rsidR="00AF41B2" w:rsidRDefault="00AF41B2" w:rsidP="005753D8">
      <w:r w:rsidRPr="00AF41B2">
        <w:t xml:space="preserve">Instagram was founded in 2010 by Kevin Systrom and Mike Krieger. Instagram is an app for sharing photos and short videos, and made its debut as a free photo editing and sharing app. In an era where visuality is important and remarkable, </w:t>
      </w:r>
      <w:r w:rsidR="007A2BC2" w:rsidRPr="00AF41B2">
        <w:t>Instagram</w:t>
      </w:r>
      <w:r w:rsidRPr="00AF41B2">
        <w:t xml:space="preserve"> is one of the most visual-oriented social networks. Due to the fact that the posts on Twitter have a faster flow and the boundaries between the users on Twitter are more permeable, there was a need for a social media platform where local areas are more prominent. Instagram has taken its place among the social media applications as a third alternative because it corresponds to this need and is a visual sharing based social media application.</w:t>
      </w:r>
    </w:p>
    <w:p w14:paraId="037A9483" w14:textId="10A0207D" w:rsidR="00053B62" w:rsidRDefault="00053B62" w:rsidP="005753D8"/>
    <w:p w14:paraId="6A0B060B" w14:textId="43F3BB66" w:rsidR="00053B62" w:rsidRDefault="00053B62" w:rsidP="005753D8"/>
    <w:p w14:paraId="78690501" w14:textId="6FF1E61B" w:rsidR="00053B62" w:rsidRDefault="00053B62" w:rsidP="005753D8"/>
    <w:p w14:paraId="2E1585A2" w14:textId="0AB45A04" w:rsidR="00053B62" w:rsidRDefault="00053B62" w:rsidP="005753D8"/>
    <w:p w14:paraId="43EE0DD7" w14:textId="77777777" w:rsidR="00053B62" w:rsidRDefault="00053B62" w:rsidP="005753D8"/>
    <w:p w14:paraId="743C6C64" w14:textId="4A3AF29A" w:rsidR="00136F9C" w:rsidRDefault="00136F9C" w:rsidP="00136F9C">
      <w:pPr>
        <w:pStyle w:val="Balk2"/>
        <w:rPr>
          <w:lang w:val="en-US"/>
        </w:rPr>
      </w:pPr>
      <w:bookmarkStart w:id="10" w:name="_Toc62406279"/>
      <w:r w:rsidRPr="00136F9C">
        <w:rPr>
          <w:lang w:val="en-US"/>
        </w:rPr>
        <w:lastRenderedPageBreak/>
        <w:t>Shortcomings in Social Media</w:t>
      </w:r>
      <w:bookmarkEnd w:id="10"/>
    </w:p>
    <w:p w14:paraId="5279E8DE" w14:textId="3C23875A" w:rsidR="00136F9C" w:rsidRDefault="00A80C0B" w:rsidP="00F21B49">
      <w:r w:rsidRPr="00A80C0B">
        <w:t>The applications we have mentioned so far are social media platforms that have avoided focusing on a specific area and try to keep the user scale at the highest level they can keep. Even if the users create communities specifically for their interests within the application or begin to follow users who share these interests, it required a special effort to ensure the continuity of this. Although the effort required for this continuity has decreased a little more with the groups that can be created on Facebook, this grouping feature has not been in demand by social media users.</w:t>
      </w:r>
      <w:r w:rsidR="00F21B49" w:rsidRPr="00F21B49">
        <w:t xml:space="preserve"> Apart from all these, websites that share culinary arts are generally platforms that either share encyclopedic information or recipes that can be useful in daily life, do not have or have very limited interactions with or between visitors.</w:t>
      </w:r>
      <w:r w:rsidRPr="00A80C0B">
        <w:t xml:space="preserve"> As an exception, LinkedIn has become an example of an active social media application that appeals to a specific segment in a specific field by restricting its users to post only on academia and business life</w:t>
      </w:r>
      <w:r w:rsidR="007D3C41">
        <w:t>.</w:t>
      </w:r>
    </w:p>
    <w:p w14:paraId="11BFC643" w14:textId="0525A48D" w:rsidR="00086D41" w:rsidRDefault="00086D41" w:rsidP="00136F9C"/>
    <w:p w14:paraId="10266F25" w14:textId="3DFA5003" w:rsidR="00086D41" w:rsidRPr="00086D41" w:rsidRDefault="00086D41" w:rsidP="00086D41">
      <w:pPr>
        <w:pStyle w:val="Balk2"/>
        <w:rPr>
          <w:lang w:val="en-US"/>
        </w:rPr>
      </w:pPr>
      <w:bookmarkStart w:id="11" w:name="_Toc62406280"/>
      <w:r w:rsidRPr="00086D41">
        <w:rPr>
          <w:lang w:val="en-US"/>
        </w:rPr>
        <w:t>About the Project</w:t>
      </w:r>
      <w:bookmarkEnd w:id="11"/>
    </w:p>
    <w:p w14:paraId="116309A3" w14:textId="06E4E2E0" w:rsidR="00C838C7" w:rsidRDefault="00086D41" w:rsidP="00136F9C">
      <w:r w:rsidRPr="00086D41">
        <w:t xml:space="preserve">In fact, our main motivation during both the project decision-making process and the further process of the project is that the idea we have created does not have an active response today. As we have stated on the upper side, we believe that our application will correspond to some needs arising from the contradictions of social media applications. Since our application has a special concept, it will appeal to a more limited audience, unlike other social media applications. As a positive result of this, our social media application will be identified with this concept after a certain period. And </w:t>
      </w:r>
      <w:r>
        <w:t>finally</w:t>
      </w:r>
      <w:r w:rsidRPr="00086D41">
        <w:t>, our website will be the first address for people who want to learn or share information about it.</w:t>
      </w:r>
    </w:p>
    <w:p w14:paraId="1DCFB3EF" w14:textId="77777777" w:rsidR="00086D41" w:rsidRPr="00136F9C" w:rsidRDefault="00086D41" w:rsidP="00136F9C"/>
    <w:p w14:paraId="0F23E8BC" w14:textId="239585EF" w:rsidR="005E6AC2" w:rsidRDefault="00875B20" w:rsidP="00AE0A04">
      <w:pPr>
        <w:pStyle w:val="Balk2"/>
        <w:rPr>
          <w:lang w:val="en-US"/>
        </w:rPr>
      </w:pPr>
      <w:bookmarkStart w:id="12" w:name="_Toc62406281"/>
      <w:r>
        <w:rPr>
          <w:lang w:val="en-US"/>
        </w:rPr>
        <w:t>Current System</w:t>
      </w:r>
      <w:bookmarkEnd w:id="12"/>
    </w:p>
    <w:p w14:paraId="78A866E3" w14:textId="3339BFE1" w:rsidR="00C65243" w:rsidRDefault="00C65243" w:rsidP="00C65243">
      <w:pPr>
        <w:spacing w:before="240"/>
        <w:rPr>
          <w:rFonts w:cs="Times New Roman"/>
          <w:b/>
          <w:szCs w:val="24"/>
        </w:rPr>
      </w:pPr>
      <w:r>
        <w:t xml:space="preserve">Most of the social media website has no specific concept. In this type websites, Users creates their own content such as humor, daily news, personal using and go on. Some social media websites have specific concept like LinkedIn. However, there is no social media website about gastronomy, culinary art, </w:t>
      </w:r>
      <w:r w:rsidR="00756145" w:rsidRPr="00C33A06">
        <w:t>recipe,</w:t>
      </w:r>
      <w:r>
        <w:t xml:space="preserve"> or food history.</w:t>
      </w:r>
    </w:p>
    <w:p w14:paraId="5687B1AC" w14:textId="7FC661F1" w:rsidR="00C65243" w:rsidRPr="00C65243" w:rsidRDefault="00C65243" w:rsidP="00C65243">
      <w:pPr>
        <w:spacing w:before="240"/>
        <w:rPr>
          <w:rFonts w:cs="Times New Roman"/>
          <w:b/>
          <w:szCs w:val="24"/>
        </w:rPr>
      </w:pPr>
      <w:r>
        <w:t xml:space="preserve">In this point, we noticed that there is not a free platform which anyone can share post with </w:t>
      </w:r>
      <w:r w:rsidRPr="00C65243">
        <w:rPr>
          <w:rFonts w:cs="Times New Roman"/>
          <w:szCs w:val="24"/>
        </w:rPr>
        <w:t>their</w:t>
      </w:r>
      <w:r>
        <w:t xml:space="preserve"> own ideas or </w:t>
      </w:r>
      <w:r w:rsidRPr="00C65243">
        <w:rPr>
          <w:rFonts w:cs="Times New Roman"/>
          <w:szCs w:val="24"/>
        </w:rPr>
        <w:t>their</w:t>
      </w:r>
      <w:r>
        <w:t xml:space="preserve"> knowledge about gastronomy and culinary arts. </w:t>
      </w:r>
    </w:p>
    <w:p w14:paraId="3A3FEFC0" w14:textId="77777777" w:rsidR="00C65243" w:rsidRPr="00C65243" w:rsidRDefault="00C65243" w:rsidP="00C65243"/>
    <w:p w14:paraId="449CECFE" w14:textId="64DEA807" w:rsidR="0078316F" w:rsidRDefault="0078316F" w:rsidP="003A6CD3">
      <w:pPr>
        <w:spacing w:after="160" w:line="259" w:lineRule="auto"/>
        <w:ind w:firstLine="0"/>
        <w:jc w:val="left"/>
        <w:rPr>
          <w:rFonts w:cs="Times New Roman"/>
          <w:color w:val="00000A"/>
        </w:rPr>
      </w:pPr>
    </w:p>
    <w:p w14:paraId="3CEA6A47" w14:textId="09ADC819" w:rsidR="0078316F" w:rsidRPr="007A6A50" w:rsidRDefault="0078316F" w:rsidP="0078316F">
      <w:pPr>
        <w:pStyle w:val="Balk2"/>
        <w:rPr>
          <w:lang w:val="en-US"/>
        </w:rPr>
      </w:pPr>
      <w:bookmarkStart w:id="13" w:name="_Toc62406282"/>
      <w:r w:rsidRPr="007A6A50">
        <w:rPr>
          <w:lang w:val="en-US"/>
        </w:rPr>
        <w:lastRenderedPageBreak/>
        <w:t>Fuzzy Search</w:t>
      </w:r>
      <w:bookmarkEnd w:id="13"/>
    </w:p>
    <w:p w14:paraId="679B5C65" w14:textId="77777777" w:rsidR="00FD782B" w:rsidRDefault="006F2F23" w:rsidP="00F844A3">
      <w:r w:rsidRPr="006F2F23">
        <w:t>Fuzzy search is a search algorithm that includes results that do not exactly correspond to the searched words in the total results.</w:t>
      </w:r>
      <w:r>
        <w:t xml:space="preserve"> In other words, </w:t>
      </w:r>
      <w:r w:rsidR="007A6A50" w:rsidRPr="007A6A50">
        <w:t>using fuzzy word search, it also returns results that may be related to the searched word alongside results which contain searched words.</w:t>
      </w:r>
      <w:r w:rsidR="00472914">
        <w:t xml:space="preserve"> </w:t>
      </w:r>
    </w:p>
    <w:p w14:paraId="6AE21742" w14:textId="490BDFF3" w:rsidR="00F844A3" w:rsidRPr="007A6A50" w:rsidRDefault="00472914" w:rsidP="00F844A3">
      <w:r>
        <w:t>So, we used fuzzy search in our project for searching users.</w:t>
      </w:r>
      <w:r w:rsidR="00426AD3">
        <w:t xml:space="preserve"> When end-user search a word if username of any user contains this word, website displays this user </w:t>
      </w:r>
      <w:r w:rsidR="00FE09BA" w:rsidRPr="00FE09BA">
        <w:t>even though</w:t>
      </w:r>
      <w:r w:rsidR="00FE09BA">
        <w:t xml:space="preserve"> searched word and username are not exactly same.</w:t>
      </w:r>
    </w:p>
    <w:p w14:paraId="7DC593C5" w14:textId="77777777" w:rsidR="00F844A3" w:rsidRDefault="00F844A3" w:rsidP="00F844A3"/>
    <w:p w14:paraId="13165DEC" w14:textId="77777777" w:rsidR="00450507" w:rsidRDefault="00450507" w:rsidP="00F844A3"/>
    <w:p w14:paraId="3C1DF3A6" w14:textId="1F3CC281" w:rsidR="00DF688D" w:rsidRPr="00DF688D" w:rsidRDefault="00DF688D" w:rsidP="00DF688D">
      <w:pPr>
        <w:pStyle w:val="Balk2"/>
        <w:rPr>
          <w:lang w:val="en-US"/>
        </w:rPr>
      </w:pPr>
      <w:bookmarkStart w:id="14" w:name="_Toc62406283"/>
      <w:r w:rsidRPr="00DF688D">
        <w:rPr>
          <w:lang w:val="en-US"/>
        </w:rPr>
        <w:t>Bcrypt Algorithm</w:t>
      </w:r>
      <w:bookmarkEnd w:id="14"/>
    </w:p>
    <w:p w14:paraId="03A62F13" w14:textId="36D17C99" w:rsidR="00DF688D" w:rsidRPr="00DF688D" w:rsidRDefault="00DF688D" w:rsidP="00DF688D">
      <w:pPr>
        <w:sectPr w:rsidR="00DF688D" w:rsidRPr="00DF688D" w:rsidSect="00BB3EB3">
          <w:pgSz w:w="11906" w:h="16838"/>
          <w:pgMar w:top="1440" w:right="1440" w:bottom="1440" w:left="1440" w:header="0" w:footer="0" w:gutter="0"/>
          <w:cols w:space="708"/>
          <w:formProt w:val="0"/>
          <w:docGrid w:linePitch="360" w:charSpace="-6145"/>
        </w:sectPr>
      </w:pPr>
      <w:bookmarkStart w:id="15" w:name="_Hlk61466099"/>
      <w:r w:rsidRPr="00DF688D">
        <w:t xml:space="preserve">Bcrypt </w:t>
      </w:r>
      <w:bookmarkEnd w:id="15"/>
      <w:r w:rsidRPr="00DF688D">
        <w:t>is a hashing method to encrypt password. For OpenBSD and other systems which are like some Linux distributions such as SUSE Linux, the bcrypt function is the default password hash algorithm. We use Bcrypt in our project to protect user's password. Through hashing, even someone accesses to database he/she cannot learn any user's password.</w:t>
      </w:r>
    </w:p>
    <w:p w14:paraId="19689A10" w14:textId="77777777" w:rsidR="007C2CDB" w:rsidRPr="008D6EE2" w:rsidRDefault="007C2CDB" w:rsidP="007B31C5">
      <w:pPr>
        <w:pStyle w:val="Balk1"/>
        <w:rPr>
          <w:lang w:val="en-US"/>
        </w:rPr>
      </w:pPr>
      <w:bookmarkStart w:id="16" w:name="_Toc60151921"/>
      <w:bookmarkStart w:id="17" w:name="_Toc61178394"/>
      <w:bookmarkStart w:id="18" w:name="_Toc62406284"/>
      <w:r w:rsidRPr="008D6EE2">
        <w:rPr>
          <w:lang w:val="en-US"/>
        </w:rPr>
        <w:lastRenderedPageBreak/>
        <w:t>PROPOSED SYSTEM</w:t>
      </w:r>
      <w:bookmarkEnd w:id="16"/>
      <w:bookmarkEnd w:id="17"/>
      <w:bookmarkEnd w:id="18"/>
    </w:p>
    <w:p w14:paraId="3F7BEECC" w14:textId="35BD0E97" w:rsidR="007C2CDB" w:rsidRDefault="001E3124" w:rsidP="00AE0A04">
      <w:pPr>
        <w:pStyle w:val="Balk2"/>
        <w:rPr>
          <w:lang w:val="en-US"/>
        </w:rPr>
      </w:pPr>
      <w:bookmarkStart w:id="19" w:name="_Toc62406285"/>
      <w:r w:rsidRPr="008D6EE2">
        <w:rPr>
          <w:lang w:val="en-US"/>
        </w:rPr>
        <w:t>Introduction</w:t>
      </w:r>
      <w:bookmarkEnd w:id="19"/>
    </w:p>
    <w:p w14:paraId="08DFCEE8" w14:textId="6B740854" w:rsidR="00CC385D" w:rsidRDefault="00CC385D" w:rsidP="00CC385D">
      <w:pPr>
        <w:rPr>
          <w:rFonts w:cs="Times New Roman"/>
        </w:rPr>
      </w:pPr>
      <w:r w:rsidRPr="00CC385D">
        <w:rPr>
          <w:rFonts w:cs="Times New Roman"/>
        </w:rPr>
        <w:t>The system provides a social media platform that users can register to website. After, they can share post. Also, they can comment to post, and they can like to post. They can delete their posts or comments. They can update their own profile information. They can search other users. They can interact with other users with chat. Also, admin can delete posts or comments. Also, admin can verify users' profile.</w:t>
      </w:r>
    </w:p>
    <w:p w14:paraId="0DA5100E" w14:textId="42072E17" w:rsidR="00B65093" w:rsidRPr="00050332" w:rsidRDefault="00B65093" w:rsidP="00050332">
      <w:r w:rsidRPr="005C00DC">
        <w:t>In our project, we use NodeJS framework to build website by using JavaScript programming language. Also, we use ExpressJS web framework which based on NodeJS. Additionally, we use MongoDB for database,</w:t>
      </w:r>
      <w:r>
        <w:t xml:space="preserve"> and we use MongoDB-Compass to manipulate database</w:t>
      </w:r>
      <w:r w:rsidRPr="005C00DC">
        <w:t>.</w:t>
      </w:r>
    </w:p>
    <w:p w14:paraId="30E57D97" w14:textId="77777777" w:rsidR="00CC385D" w:rsidRPr="00CC385D" w:rsidRDefault="00CC385D" w:rsidP="00CC385D"/>
    <w:p w14:paraId="31300D30" w14:textId="03FC6E47" w:rsidR="007C2CDB" w:rsidRPr="008D6EE2" w:rsidRDefault="00197AE2" w:rsidP="00AE0A04">
      <w:pPr>
        <w:pStyle w:val="Balk2"/>
        <w:rPr>
          <w:lang w:val="en-US"/>
        </w:rPr>
      </w:pPr>
      <w:bookmarkStart w:id="20" w:name="_Toc62406286"/>
      <w:r>
        <w:rPr>
          <w:lang w:val="en-US"/>
        </w:rPr>
        <w:t>Functional Requirements</w:t>
      </w:r>
      <w:bookmarkEnd w:id="20"/>
      <w:r>
        <w:rPr>
          <w:lang w:val="en-US"/>
        </w:rPr>
        <w:t xml:space="preserve">  </w:t>
      </w:r>
    </w:p>
    <w:p w14:paraId="5F77437E" w14:textId="7785806C" w:rsidR="007C2CDB" w:rsidRDefault="00197AE2" w:rsidP="00197AE2">
      <w:pPr>
        <w:pStyle w:val="ListeParagraf"/>
        <w:widowControl/>
        <w:numPr>
          <w:ilvl w:val="0"/>
          <w:numId w:val="25"/>
        </w:numPr>
        <w:suppressAutoHyphens w:val="0"/>
        <w:spacing w:before="0" w:after="200"/>
        <w:textAlignment w:val="auto"/>
      </w:pPr>
      <w:bookmarkStart w:id="21" w:name="_Toc60151924"/>
      <w:bookmarkStart w:id="22" w:name="_Toc61178397"/>
      <w:r w:rsidRPr="00197AE2">
        <w:rPr>
          <w:rFonts w:cs="Times New Roman"/>
        </w:rPr>
        <w:t xml:space="preserve">Visitor can just access to registration and login panel. He/she can register to website. </w:t>
      </w:r>
      <w:bookmarkEnd w:id="21"/>
      <w:bookmarkEnd w:id="22"/>
    </w:p>
    <w:p w14:paraId="6901EA19" w14:textId="52F9A973" w:rsidR="00197AE2" w:rsidRPr="00197AE2" w:rsidRDefault="00197AE2" w:rsidP="00197AE2">
      <w:pPr>
        <w:pStyle w:val="ListeParagraf"/>
        <w:numPr>
          <w:ilvl w:val="0"/>
          <w:numId w:val="25"/>
        </w:numPr>
      </w:pPr>
      <w:r w:rsidRPr="00197AE2">
        <w:t xml:space="preserve">User can login to system. He/she can share post about any information of culinary art, recipe, regional foods, or something else after the login. Additionally, user can optionally add photo to their own post. Likewise, user can delete their own post. User can like any posts. Also, he/she can comment to any post. Moreover, user can delete their own comment. Besides all these, user can interact with other users by using Direct Message. User can update their own personal information. User can search other users. </w:t>
      </w:r>
    </w:p>
    <w:p w14:paraId="779C1E4F" w14:textId="62BF5DC2" w:rsidR="005A0450" w:rsidRPr="005A0450" w:rsidRDefault="005A0450" w:rsidP="005A0450">
      <w:pPr>
        <w:pStyle w:val="ListeParagraf"/>
        <w:numPr>
          <w:ilvl w:val="0"/>
          <w:numId w:val="25"/>
        </w:numPr>
      </w:pPr>
      <w:r w:rsidRPr="005A0450">
        <w:t>Admin can delete users' post</w:t>
      </w:r>
      <w:r w:rsidR="008D0483">
        <w:t>s</w:t>
      </w:r>
      <w:r w:rsidRPr="005A0450">
        <w:t xml:space="preserve"> </w:t>
      </w:r>
      <w:r w:rsidR="008D0483">
        <w:t>and a</w:t>
      </w:r>
      <w:r w:rsidRPr="005A0450">
        <w:t>lso admin can delete users' comment</w:t>
      </w:r>
      <w:r w:rsidR="008D0483">
        <w:t>s</w:t>
      </w:r>
      <w:r w:rsidRPr="005A0450">
        <w:t xml:space="preserve"> too if he/she thinks that this is inappropriate or irrelevant. In addition to these, admin can verify users' account.</w:t>
      </w:r>
    </w:p>
    <w:p w14:paraId="579CAC5D" w14:textId="77777777" w:rsidR="00197AE2" w:rsidRPr="008D6EE2" w:rsidRDefault="00197AE2" w:rsidP="005A0450">
      <w:pPr>
        <w:pStyle w:val="ListeParagraf"/>
        <w:widowControl/>
        <w:suppressAutoHyphens w:val="0"/>
        <w:spacing w:before="0" w:after="200"/>
        <w:ind w:left="1065"/>
        <w:textAlignment w:val="auto"/>
      </w:pPr>
    </w:p>
    <w:p w14:paraId="72A329C1" w14:textId="7959D0D8" w:rsidR="007C2CDB" w:rsidRPr="008D6EE2" w:rsidRDefault="00704239" w:rsidP="00AE0A04">
      <w:pPr>
        <w:pStyle w:val="Balk2"/>
        <w:rPr>
          <w:lang w:val="en-US"/>
        </w:rPr>
      </w:pPr>
      <w:bookmarkStart w:id="23" w:name="_Toc62406287"/>
      <w:r>
        <w:rPr>
          <w:lang w:val="en-US"/>
        </w:rPr>
        <w:t>Nonfunctional Requirements</w:t>
      </w:r>
      <w:bookmarkEnd w:id="23"/>
    </w:p>
    <w:p w14:paraId="365FD0BE" w14:textId="77777777" w:rsidR="00704239" w:rsidRDefault="00704239" w:rsidP="00704239"/>
    <w:p w14:paraId="14D7EA6F" w14:textId="77777777" w:rsidR="00704239" w:rsidRPr="00704239" w:rsidRDefault="00704239" w:rsidP="00704239">
      <w:pPr>
        <w:rPr>
          <w:b/>
          <w:bCs/>
        </w:rPr>
      </w:pPr>
      <w:r w:rsidRPr="00704239">
        <w:rPr>
          <w:b/>
          <w:bCs/>
        </w:rPr>
        <w:t>3.3.1</w:t>
      </w:r>
      <w:r w:rsidRPr="00704239">
        <w:rPr>
          <w:b/>
          <w:bCs/>
        </w:rPr>
        <w:tab/>
        <w:t>Usability</w:t>
      </w:r>
    </w:p>
    <w:p w14:paraId="3A495CE5" w14:textId="77777777" w:rsidR="00704239" w:rsidRDefault="00704239" w:rsidP="00704239">
      <w:r>
        <w:t>•</w:t>
      </w:r>
      <w:r>
        <w:tab/>
        <w:t>Anyone with access to the internet can easily understand and use the functions of the website through understandable interface.</w:t>
      </w:r>
    </w:p>
    <w:p w14:paraId="2B7D9C5A" w14:textId="77777777" w:rsidR="00704239" w:rsidRDefault="00704239" w:rsidP="00704239">
      <w:r>
        <w:t>•</w:t>
      </w:r>
      <w:r>
        <w:tab/>
        <w:t>The user interface is essentially a typical social media website interface.</w:t>
      </w:r>
    </w:p>
    <w:p w14:paraId="0CE3F666" w14:textId="77777777" w:rsidR="00704239" w:rsidRDefault="00704239" w:rsidP="00704239">
      <w:r>
        <w:t>•</w:t>
      </w:r>
      <w:r>
        <w:tab/>
        <w:t>Frequently Asked Questions (FAQ) is included in the website.</w:t>
      </w:r>
    </w:p>
    <w:p w14:paraId="20706865" w14:textId="77777777" w:rsidR="00704239" w:rsidRDefault="00704239" w:rsidP="00704239"/>
    <w:p w14:paraId="1361AD28" w14:textId="77777777" w:rsidR="00704239" w:rsidRPr="00704239" w:rsidRDefault="00704239" w:rsidP="00704239">
      <w:pPr>
        <w:rPr>
          <w:b/>
          <w:bCs/>
        </w:rPr>
      </w:pPr>
      <w:r w:rsidRPr="00704239">
        <w:rPr>
          <w:b/>
          <w:bCs/>
        </w:rPr>
        <w:t>3.3.2</w:t>
      </w:r>
      <w:r w:rsidRPr="00704239">
        <w:rPr>
          <w:b/>
          <w:bCs/>
        </w:rPr>
        <w:tab/>
        <w:t>Reliability</w:t>
      </w:r>
    </w:p>
    <w:p w14:paraId="253C8F6E" w14:textId="77777777" w:rsidR="00704239" w:rsidRDefault="00704239" w:rsidP="00704239">
      <w:r>
        <w:t>•</w:t>
      </w:r>
      <w:r>
        <w:tab/>
        <w:t>User information cannot be shared without sharing permission from user.</w:t>
      </w:r>
    </w:p>
    <w:p w14:paraId="1F5735C5" w14:textId="77777777" w:rsidR="00704239" w:rsidRDefault="00704239" w:rsidP="00704239">
      <w:r>
        <w:t>•</w:t>
      </w:r>
      <w:r>
        <w:tab/>
        <w:t>The maintaining is performed without restarting of the system when a failure event is happened.</w:t>
      </w:r>
    </w:p>
    <w:p w14:paraId="6FB692FE" w14:textId="77777777" w:rsidR="00704239" w:rsidRDefault="00704239" w:rsidP="00704239">
      <w:r>
        <w:t>•</w:t>
      </w:r>
      <w:r>
        <w:tab/>
        <w:t>Data are periodically backing up. Therefore, a important data loose will be not possible.</w:t>
      </w:r>
    </w:p>
    <w:p w14:paraId="4A31FE9A" w14:textId="77777777" w:rsidR="00704239" w:rsidRDefault="00704239" w:rsidP="00704239">
      <w:r>
        <w:t>•</w:t>
      </w:r>
      <w:r>
        <w:tab/>
        <w:t>User is redirected to an error page which contains possible error reasons when an exception is happened.</w:t>
      </w:r>
    </w:p>
    <w:p w14:paraId="7B013C2C" w14:textId="77777777" w:rsidR="00704239" w:rsidRDefault="00704239" w:rsidP="00704239">
      <w:r>
        <w:t>•</w:t>
      </w:r>
      <w:r>
        <w:tab/>
        <w:t>User can change their password through using email if user forgot their password.</w:t>
      </w:r>
    </w:p>
    <w:p w14:paraId="796E6934" w14:textId="77777777" w:rsidR="00704239" w:rsidRDefault="00704239" w:rsidP="00704239">
      <w:r>
        <w:t>•</w:t>
      </w:r>
      <w:r>
        <w:tab/>
        <w:t>All passwords are encrypted when user fills and sends the registration form.</w:t>
      </w:r>
    </w:p>
    <w:p w14:paraId="1BC6EE99" w14:textId="77777777" w:rsidR="00704239" w:rsidRDefault="00704239" w:rsidP="00704239"/>
    <w:p w14:paraId="39BC1D0E" w14:textId="77777777" w:rsidR="00704239" w:rsidRPr="00704239" w:rsidRDefault="00704239" w:rsidP="00704239">
      <w:pPr>
        <w:rPr>
          <w:b/>
          <w:bCs/>
        </w:rPr>
      </w:pPr>
      <w:r w:rsidRPr="00704239">
        <w:rPr>
          <w:b/>
          <w:bCs/>
        </w:rPr>
        <w:t>3.3.3</w:t>
      </w:r>
      <w:r w:rsidRPr="00704239">
        <w:rPr>
          <w:b/>
          <w:bCs/>
        </w:rPr>
        <w:tab/>
        <w:t>Performance</w:t>
      </w:r>
    </w:p>
    <w:p w14:paraId="00B361C7" w14:textId="541CBA63" w:rsidR="00704239" w:rsidRDefault="00704239" w:rsidP="00704239">
      <w:r>
        <w:t>•</w:t>
      </w:r>
      <w:r>
        <w:tab/>
        <w:t>The website pages change responsively for each device such as smartphone, tablet or computer.</w:t>
      </w:r>
    </w:p>
    <w:p w14:paraId="7CBAD1E7" w14:textId="77777777" w:rsidR="00704239" w:rsidRDefault="00704239" w:rsidP="00704239">
      <w:r>
        <w:t>•</w:t>
      </w:r>
      <w:r>
        <w:tab/>
        <w:t>The transmission of the message to another user should be in an acceptable time since messaging between users is an action that needs to be performed quickly.</w:t>
      </w:r>
    </w:p>
    <w:p w14:paraId="2613771E" w14:textId="77777777" w:rsidR="00704239" w:rsidRDefault="00704239" w:rsidP="00704239">
      <w:r>
        <w:t>•</w:t>
      </w:r>
      <w:r>
        <w:tab/>
        <w:t>There can be no restrictions on the online users’ number since our project is a social media platform.</w:t>
      </w:r>
    </w:p>
    <w:p w14:paraId="53CD8400" w14:textId="77777777" w:rsidR="00704239" w:rsidRDefault="00704239" w:rsidP="00704239">
      <w:r>
        <w:t>•</w:t>
      </w:r>
      <w:r>
        <w:tab/>
        <w:t>2 seconds for registration and login and 5 seconds for searching are acceptable worst latency time.</w:t>
      </w:r>
    </w:p>
    <w:p w14:paraId="0E4DE67E" w14:textId="77777777" w:rsidR="00704239" w:rsidRDefault="00704239" w:rsidP="00704239"/>
    <w:p w14:paraId="5D90383A" w14:textId="77777777" w:rsidR="00704239" w:rsidRPr="00704239" w:rsidRDefault="00704239" w:rsidP="00704239">
      <w:pPr>
        <w:rPr>
          <w:b/>
          <w:bCs/>
        </w:rPr>
      </w:pPr>
      <w:r w:rsidRPr="00704239">
        <w:rPr>
          <w:b/>
          <w:bCs/>
        </w:rPr>
        <w:t>3.3.4</w:t>
      </w:r>
      <w:r w:rsidRPr="00704239">
        <w:rPr>
          <w:b/>
          <w:bCs/>
        </w:rPr>
        <w:tab/>
        <w:t>Supportability</w:t>
      </w:r>
    </w:p>
    <w:p w14:paraId="00C9FBB7" w14:textId="77777777" w:rsidR="00704239" w:rsidRDefault="00704239" w:rsidP="00704239">
      <w:r>
        <w:t>•</w:t>
      </w:r>
      <w:r>
        <w:tab/>
        <w:t>.png, .jpg and .jpeg extensions are supported for profile picture and picture with post.</w:t>
      </w:r>
    </w:p>
    <w:p w14:paraId="5FCA4B82" w14:textId="77777777" w:rsidR="00704239" w:rsidRDefault="00704239" w:rsidP="00704239">
      <w:r>
        <w:t>•</w:t>
      </w:r>
      <w:r>
        <w:tab/>
        <w:t>Developers maintain the system with monthly period for encountered exceptions.</w:t>
      </w:r>
    </w:p>
    <w:p w14:paraId="6EBFA4A0" w14:textId="77777777" w:rsidR="00704239" w:rsidRDefault="00704239" w:rsidP="00704239">
      <w:r>
        <w:t>•</w:t>
      </w:r>
      <w:r>
        <w:tab/>
        <w:t>The system is a website. The system doesn’t have any android or IOS application.</w:t>
      </w:r>
    </w:p>
    <w:p w14:paraId="491B70BB" w14:textId="77777777" w:rsidR="00704239" w:rsidRDefault="00704239" w:rsidP="00704239"/>
    <w:p w14:paraId="3CC09146" w14:textId="77777777" w:rsidR="00704239" w:rsidRPr="00704239" w:rsidRDefault="00704239" w:rsidP="00704239">
      <w:pPr>
        <w:rPr>
          <w:b/>
          <w:bCs/>
        </w:rPr>
      </w:pPr>
      <w:r w:rsidRPr="00704239">
        <w:rPr>
          <w:b/>
          <w:bCs/>
        </w:rPr>
        <w:t>3.3.5</w:t>
      </w:r>
      <w:r w:rsidRPr="00704239">
        <w:rPr>
          <w:b/>
          <w:bCs/>
        </w:rPr>
        <w:tab/>
        <w:t>Implementation</w:t>
      </w:r>
    </w:p>
    <w:p w14:paraId="4291EE04" w14:textId="77777777" w:rsidR="00704239" w:rsidRDefault="00704239" w:rsidP="00704239">
      <w:r>
        <w:t>•</w:t>
      </w:r>
      <w:r>
        <w:tab/>
        <w:t>Our project can be used in only device which has internet access.</w:t>
      </w:r>
    </w:p>
    <w:p w14:paraId="7364E325" w14:textId="77777777" w:rsidR="00704239" w:rsidRDefault="00704239" w:rsidP="00704239">
      <w:r>
        <w:t>•</w:t>
      </w:r>
      <w:r>
        <w:tab/>
        <w:t>The source code of the project is written in JavaScript by using NodeJS Framework.</w:t>
      </w:r>
    </w:p>
    <w:p w14:paraId="006AFE87" w14:textId="77777777" w:rsidR="00704239" w:rsidRDefault="00704239" w:rsidP="00704239"/>
    <w:p w14:paraId="23B32CBA" w14:textId="77777777" w:rsidR="00704239" w:rsidRPr="00704239" w:rsidRDefault="00704239" w:rsidP="00704239">
      <w:pPr>
        <w:rPr>
          <w:b/>
          <w:bCs/>
        </w:rPr>
      </w:pPr>
      <w:r w:rsidRPr="00704239">
        <w:rPr>
          <w:b/>
          <w:bCs/>
        </w:rPr>
        <w:t>3.3.6</w:t>
      </w:r>
      <w:r w:rsidRPr="00704239">
        <w:rPr>
          <w:b/>
          <w:bCs/>
        </w:rPr>
        <w:tab/>
        <w:t>Interface</w:t>
      </w:r>
    </w:p>
    <w:p w14:paraId="2BC7B171" w14:textId="77777777" w:rsidR="00704239" w:rsidRDefault="00704239" w:rsidP="00704239">
      <w:r>
        <w:t>•</w:t>
      </w:r>
      <w:r>
        <w:tab/>
        <w:t>Any other existing systems don’t interact with our project.</w:t>
      </w:r>
    </w:p>
    <w:p w14:paraId="26EF012D" w14:textId="77777777" w:rsidR="00704239" w:rsidRDefault="00704239" w:rsidP="00704239">
      <w:r>
        <w:t>•</w:t>
      </w:r>
      <w:r>
        <w:tab/>
        <w:t>Data importing is happened with registration and user action inside the website.</w:t>
      </w:r>
    </w:p>
    <w:p w14:paraId="3A0CD142" w14:textId="77777777" w:rsidR="00704239" w:rsidRDefault="00704239" w:rsidP="00704239"/>
    <w:p w14:paraId="18C4B220" w14:textId="77777777" w:rsidR="00704239" w:rsidRPr="00704239" w:rsidRDefault="00704239" w:rsidP="00704239">
      <w:pPr>
        <w:rPr>
          <w:b/>
          <w:bCs/>
        </w:rPr>
      </w:pPr>
      <w:r w:rsidRPr="00704239">
        <w:rPr>
          <w:b/>
          <w:bCs/>
        </w:rPr>
        <w:lastRenderedPageBreak/>
        <w:t>3.3.7</w:t>
      </w:r>
      <w:r w:rsidRPr="00704239">
        <w:rPr>
          <w:b/>
          <w:bCs/>
        </w:rPr>
        <w:tab/>
        <w:t>Packaging</w:t>
      </w:r>
    </w:p>
    <w:p w14:paraId="4CF22906" w14:textId="77777777" w:rsidR="00704239" w:rsidRDefault="00704239" w:rsidP="00704239">
      <w:r>
        <w:t>•</w:t>
      </w:r>
      <w:r>
        <w:tab/>
        <w:t>Developers of the website install the system.</w:t>
      </w:r>
    </w:p>
    <w:p w14:paraId="011CBC40" w14:textId="77777777" w:rsidR="00704239" w:rsidRDefault="00704239" w:rsidP="00704239">
      <w:r>
        <w:t>•</w:t>
      </w:r>
      <w:r>
        <w:tab/>
        <w:t>Node package managers in NodeJS designates number of installations.</w:t>
      </w:r>
    </w:p>
    <w:p w14:paraId="466E9A66" w14:textId="77777777" w:rsidR="00704239" w:rsidRDefault="00704239" w:rsidP="00704239"/>
    <w:p w14:paraId="1C2608E9" w14:textId="77777777" w:rsidR="00704239" w:rsidRPr="00704239" w:rsidRDefault="00704239" w:rsidP="00704239">
      <w:pPr>
        <w:rPr>
          <w:b/>
          <w:bCs/>
        </w:rPr>
      </w:pPr>
      <w:r w:rsidRPr="00704239">
        <w:rPr>
          <w:b/>
          <w:bCs/>
        </w:rPr>
        <w:t>3.3.8</w:t>
      </w:r>
      <w:r w:rsidRPr="00704239">
        <w:rPr>
          <w:b/>
          <w:bCs/>
        </w:rPr>
        <w:tab/>
        <w:t>Legal</w:t>
      </w:r>
    </w:p>
    <w:p w14:paraId="7A308704" w14:textId="77777777" w:rsidR="00704239" w:rsidRDefault="00704239" w:rsidP="00704239">
      <w:r>
        <w:t>•</w:t>
      </w:r>
      <w:r>
        <w:tab/>
        <w:t>Our project will be licensed with public domain.</w:t>
      </w:r>
    </w:p>
    <w:p w14:paraId="6A27D8C4" w14:textId="77777777" w:rsidR="007C2CDB" w:rsidRDefault="00704239" w:rsidP="00704239">
      <w:r>
        <w:t>•</w:t>
      </w:r>
      <w:r>
        <w:tab/>
        <w:t>Website HTML template is purchased.</w:t>
      </w:r>
    </w:p>
    <w:p w14:paraId="2C5EE4DB" w14:textId="77777777" w:rsidR="00A12C4D" w:rsidRDefault="00A12C4D" w:rsidP="00704239"/>
    <w:p w14:paraId="40665AB2" w14:textId="418809CB" w:rsidR="00A12C4D" w:rsidRDefault="000D56C0" w:rsidP="000D56C0">
      <w:pPr>
        <w:pStyle w:val="Balk2"/>
      </w:pPr>
      <w:bookmarkStart w:id="24" w:name="_Toc62406288"/>
      <w:r>
        <w:t>Current Software Architecture</w:t>
      </w:r>
      <w:bookmarkEnd w:id="24"/>
    </w:p>
    <w:p w14:paraId="2FF4A543" w14:textId="77777777" w:rsidR="000D56C0" w:rsidRDefault="000D56C0" w:rsidP="000D56C0">
      <w:pPr>
        <w:ind w:firstLine="360"/>
      </w:pPr>
      <w:r w:rsidRPr="00ED4612">
        <w:t>In the project, we used Single Thread Event Loop Model as an architecture. General structure of the architecture is that. All requests from the client side are handled with a single thread. This thread is named as 'Event Queue'. The web server has an internal component also known as 'Event Loop'. The function of this loop is that receiving user requests and processing these requests. Event Loop checks whether requests from the client side in Event Queue. If there are any request, it takes any request from Event Queue. If not, Event Loop continuously waits for a user request. In case of user request, Event Loop selects an available threat from Thread Pool. Then, Event Loop gives incoming user request to selected available thread and Event Loop assigns the thread with this request. Then, thread takes this request and process this. After that, it executes to block IO operations if necessary. It prepares a user response to return client side. It sends to Event Loop. Event Loop returns the responses to client side, respectively.</w:t>
      </w:r>
    </w:p>
    <w:p w14:paraId="1AEC8964" w14:textId="721A9F27" w:rsidR="00B33C39" w:rsidRDefault="00B33C39" w:rsidP="000D56C0">
      <w:pPr>
        <w:rPr>
          <w:lang w:val="tr-TR"/>
        </w:rPr>
      </w:pPr>
    </w:p>
    <w:p w14:paraId="06B73936" w14:textId="7E24DF0C" w:rsidR="000D56C0" w:rsidRPr="000D56C0" w:rsidRDefault="00B33C39" w:rsidP="00B33C39">
      <w:pPr>
        <w:spacing w:after="160" w:line="259" w:lineRule="auto"/>
        <w:ind w:firstLine="0"/>
        <w:jc w:val="left"/>
        <w:rPr>
          <w:lang w:val="tr-TR"/>
        </w:rPr>
      </w:pPr>
      <w:r>
        <w:rPr>
          <w:lang w:val="tr-TR"/>
        </w:rPr>
        <w:br w:type="page"/>
      </w:r>
    </w:p>
    <w:p w14:paraId="4BEA1387" w14:textId="77777777" w:rsidR="00A12C4D" w:rsidRDefault="00A12C4D" w:rsidP="00A12C4D">
      <w:pPr>
        <w:pStyle w:val="Balk2"/>
        <w:rPr>
          <w:lang w:val="en-US"/>
        </w:rPr>
      </w:pPr>
      <w:bookmarkStart w:id="25" w:name="_Toc62406289"/>
      <w:r w:rsidRPr="00A12C4D">
        <w:rPr>
          <w:lang w:val="en-US"/>
        </w:rPr>
        <w:lastRenderedPageBreak/>
        <w:t>System De</w:t>
      </w:r>
      <w:r>
        <w:rPr>
          <w:lang w:val="en-US"/>
        </w:rPr>
        <w:t>composition</w:t>
      </w:r>
      <w:bookmarkEnd w:id="25"/>
    </w:p>
    <w:p w14:paraId="775F7A3E" w14:textId="77777777" w:rsidR="00A12C4D" w:rsidRDefault="00A12C4D" w:rsidP="00A12C4D"/>
    <w:p w14:paraId="6C047EE5" w14:textId="77777777" w:rsidR="00B33C39" w:rsidRDefault="00A12C4D" w:rsidP="00B33C39">
      <w:pPr>
        <w:keepNext/>
        <w:jc w:val="left"/>
      </w:pPr>
      <w:r w:rsidRPr="00A12C4D">
        <w:rPr>
          <w:rFonts w:eastAsia="Calibri" w:cs="Times New Roman"/>
          <w:b/>
          <w:noProof/>
          <w:szCs w:val="24"/>
        </w:rPr>
        <w:drawing>
          <wp:inline distT="0" distB="0" distL="0" distR="0" wp14:anchorId="29C7FD0D" wp14:editId="73A16229">
            <wp:extent cx="5379720" cy="2417078"/>
            <wp:effectExtent l="0" t="0" r="0" b="254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2406" cy="2431764"/>
                    </a:xfrm>
                    <a:prstGeom prst="rect">
                      <a:avLst/>
                    </a:prstGeom>
                  </pic:spPr>
                </pic:pic>
              </a:graphicData>
            </a:graphic>
          </wp:inline>
        </w:drawing>
      </w:r>
    </w:p>
    <w:p w14:paraId="3140CD9A" w14:textId="2916E560" w:rsidR="00A12C4D" w:rsidRDefault="00B33C39" w:rsidP="00B33C39">
      <w:pPr>
        <w:pStyle w:val="ResimYazs"/>
      </w:pPr>
      <w:bookmarkStart w:id="26" w:name="_Toc62415132"/>
      <w:r>
        <w:t xml:space="preserve">Figure </w:t>
      </w:r>
      <w:r w:rsidR="00166569">
        <w:fldChar w:fldCharType="begin"/>
      </w:r>
      <w:r w:rsidR="00166569">
        <w:instrText xml:space="preserve"> SEQ Figure \* ARABIC </w:instrText>
      </w:r>
      <w:r w:rsidR="00166569">
        <w:fldChar w:fldCharType="separate"/>
      </w:r>
      <w:r w:rsidR="00F721A2">
        <w:rPr>
          <w:noProof/>
        </w:rPr>
        <w:t>1</w:t>
      </w:r>
      <w:r w:rsidR="00166569">
        <w:rPr>
          <w:noProof/>
        </w:rPr>
        <w:fldChar w:fldCharType="end"/>
      </w:r>
      <w:r>
        <w:t xml:space="preserve"> </w:t>
      </w:r>
      <w:r w:rsidRPr="00AE58DD">
        <w:t>System Decomposition Map</w:t>
      </w:r>
      <w:bookmarkEnd w:id="26"/>
    </w:p>
    <w:p w14:paraId="4BE66FFF" w14:textId="77777777" w:rsidR="00DA7DDF" w:rsidRDefault="00DA7DDF" w:rsidP="00DA7DDF">
      <w:pPr>
        <w:rPr>
          <w:lang w:eastAsia="zh-CN" w:bidi="hi-IN"/>
        </w:rPr>
      </w:pPr>
    </w:p>
    <w:p w14:paraId="45A55CA0" w14:textId="77777777" w:rsidR="00DA7DDF" w:rsidRDefault="00DA7DDF" w:rsidP="00DA7DDF">
      <w:pPr>
        <w:rPr>
          <w:rFonts w:eastAsia="Calibri" w:cs="Times New Roman"/>
        </w:rPr>
      </w:pPr>
      <w:r w:rsidRPr="00DA7DDF">
        <w:rPr>
          <w:rFonts w:eastAsia="Calibri" w:cs="Times New Roman"/>
        </w:rPr>
        <w:t>In our project, we used 'Single Thread Event Loop Model' Architecture. The project is essentially broken into three layers. These are Client, Server and Database. In Client layer, there is interface that user can trigger functions of the website. Second layer is Server. In this layer, server has essentially four different components such that UserManagement, PostManagement, CommentManagement and MessageManagement. First component UserManagement is responsible for authentication, updating of user profile, verification request for own account and resetting own password. Second component PostManagement is responsible for sharing post, sharing post with photo, and liking post. Then, CommentManagement is responsible for adding and deleting comment. Lastly, MessageManagement is responsible for chatting. The last layer is Database. It stores incoming data from Server.</w:t>
      </w:r>
    </w:p>
    <w:p w14:paraId="581B6797" w14:textId="77777777" w:rsidR="00FB040C" w:rsidRDefault="00FB040C" w:rsidP="00DA7DDF">
      <w:pPr>
        <w:rPr>
          <w:rFonts w:eastAsia="Calibri" w:cs="Times New Roman"/>
        </w:rPr>
      </w:pPr>
    </w:p>
    <w:p w14:paraId="7CD82DC8" w14:textId="69A6AB8C" w:rsidR="00B33C39" w:rsidRDefault="00B33C39" w:rsidP="00DA7DDF">
      <w:pPr>
        <w:rPr>
          <w:rFonts w:eastAsia="Calibri" w:cs="Times New Roman"/>
        </w:rPr>
      </w:pPr>
    </w:p>
    <w:p w14:paraId="377D5826" w14:textId="69769818" w:rsidR="00FB040C" w:rsidRDefault="00B33C39" w:rsidP="00B33C39">
      <w:pPr>
        <w:spacing w:after="160" w:line="259" w:lineRule="auto"/>
        <w:ind w:firstLine="0"/>
        <w:jc w:val="left"/>
        <w:rPr>
          <w:rFonts w:eastAsia="Calibri" w:cs="Times New Roman"/>
        </w:rPr>
      </w:pPr>
      <w:r>
        <w:rPr>
          <w:rFonts w:eastAsia="Calibri" w:cs="Times New Roman"/>
        </w:rPr>
        <w:br w:type="page"/>
      </w:r>
    </w:p>
    <w:p w14:paraId="69F388AC" w14:textId="77777777" w:rsidR="00FB040C" w:rsidRDefault="00FB040C" w:rsidP="00FB040C">
      <w:pPr>
        <w:pStyle w:val="Balk2"/>
        <w:rPr>
          <w:lang w:eastAsia="zh-CN" w:bidi="hi-IN"/>
        </w:rPr>
      </w:pPr>
      <w:bookmarkStart w:id="27" w:name="_Toc62406290"/>
      <w:r>
        <w:rPr>
          <w:lang w:eastAsia="zh-CN" w:bidi="hi-IN"/>
        </w:rPr>
        <w:lastRenderedPageBreak/>
        <w:t>Access Control and Security</w:t>
      </w:r>
      <w:bookmarkEnd w:id="27"/>
    </w:p>
    <w:p w14:paraId="3F1DA7B7" w14:textId="3EF09D9F" w:rsidR="00B854EB" w:rsidRDefault="00F62758" w:rsidP="00F62758">
      <w:pPr>
        <w:rPr>
          <w:lang w:eastAsia="zh-CN" w:bidi="hi-IN"/>
        </w:rPr>
      </w:pPr>
      <w:r w:rsidRPr="00F62758">
        <w:rPr>
          <w:lang w:eastAsia="zh-CN" w:bidi="hi-IN"/>
        </w:rPr>
        <w:t>Access bound</w:t>
      </w:r>
      <w:r>
        <w:rPr>
          <w:lang w:eastAsia="zh-CN" w:bidi="hi-IN"/>
        </w:rPr>
        <w:t>ary</w:t>
      </w:r>
      <w:r w:rsidRPr="00F62758">
        <w:rPr>
          <w:lang w:eastAsia="zh-CN" w:bidi="hi-IN"/>
        </w:rPr>
        <w:t xml:space="preserve"> between</w:t>
      </w:r>
      <w:r>
        <w:rPr>
          <w:lang w:eastAsia="zh-CN" w:bidi="hi-IN"/>
        </w:rPr>
        <w:t xml:space="preserve"> actors and objects with related functions </w:t>
      </w:r>
      <w:r w:rsidRPr="00F62758">
        <w:rPr>
          <w:lang w:eastAsia="zh-CN" w:bidi="hi-IN"/>
        </w:rPr>
        <w:t>is given in the table below.</w:t>
      </w:r>
    </w:p>
    <w:p w14:paraId="2FDBBEC5" w14:textId="77777777" w:rsidR="00F62758" w:rsidRPr="00B854EB" w:rsidRDefault="00F62758" w:rsidP="00F62758">
      <w:pPr>
        <w:rPr>
          <w:rFonts w:eastAsia="Calibri" w:cs="Times New Roman"/>
        </w:rPr>
      </w:pPr>
    </w:p>
    <w:tbl>
      <w:tblPr>
        <w:tblStyle w:val="TabloKlavuzu1"/>
        <w:tblpPr w:leftFromText="141" w:rightFromText="141" w:vertAnchor="text" w:tblpXSpec="center" w:tblpY="1"/>
        <w:tblOverlap w:val="never"/>
        <w:tblW w:w="10251" w:type="dxa"/>
        <w:tblLayout w:type="fixed"/>
        <w:tblLook w:val="04A0" w:firstRow="1" w:lastRow="0" w:firstColumn="1" w:lastColumn="0" w:noHBand="0" w:noVBand="1"/>
        <w:tblCaption w:val="Access Control and Security"/>
      </w:tblPr>
      <w:tblGrid>
        <w:gridCol w:w="1463"/>
        <w:gridCol w:w="1417"/>
        <w:gridCol w:w="1843"/>
        <w:gridCol w:w="1843"/>
        <w:gridCol w:w="1962"/>
        <w:gridCol w:w="1723"/>
      </w:tblGrid>
      <w:tr w:rsidR="00B854EB" w:rsidRPr="00B854EB" w14:paraId="662443C9" w14:textId="77777777" w:rsidTr="005A1CAC">
        <w:trPr>
          <w:trHeight w:val="753"/>
        </w:trPr>
        <w:tc>
          <w:tcPr>
            <w:tcW w:w="1463" w:type="dxa"/>
            <w:vAlign w:val="center"/>
          </w:tcPr>
          <w:p w14:paraId="6FB80014" w14:textId="5330228E"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noProof/>
              </w:rPr>
              <mc:AlternateContent>
                <mc:Choice Requires="wps">
                  <w:drawing>
                    <wp:anchor distT="0" distB="0" distL="114300" distR="114300" simplePos="0" relativeHeight="251659264" behindDoc="0" locked="0" layoutInCell="1" allowOverlap="1" wp14:anchorId="2EAA0951" wp14:editId="6EA536B1">
                      <wp:simplePos x="0" y="0"/>
                      <wp:positionH relativeFrom="column">
                        <wp:posOffset>-76835</wp:posOffset>
                      </wp:positionH>
                      <wp:positionV relativeFrom="page">
                        <wp:posOffset>-11430</wp:posOffset>
                      </wp:positionV>
                      <wp:extent cx="931545" cy="465455"/>
                      <wp:effectExtent l="12700" t="6985" r="8255" b="13335"/>
                      <wp:wrapNone/>
                      <wp:docPr id="14" name="Düz Bağlayıcı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1545" cy="465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B275764" id="Düz Bağlayıcı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6.05pt,-.9pt" to="67.3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">
                      <w10:wrap anchory="page"/>
                    </v:line>
                  </w:pict>
                </mc:Fallback>
              </mc:AlternateContent>
            </w:r>
            <w:r w:rsidRPr="00B854EB">
              <w:rPr>
                <w:rFonts w:eastAsia="Calibri" w:cs="Times New Roman"/>
                <w:noProof/>
              </w:rPr>
              <mc:AlternateContent>
                <mc:Choice Requires="wps">
                  <w:drawing>
                    <wp:anchor distT="0" distB="0" distL="114300" distR="114300" simplePos="0" relativeHeight="251660288" behindDoc="1" locked="0" layoutInCell="1" allowOverlap="1" wp14:anchorId="4C34433D" wp14:editId="1988D720">
                      <wp:simplePos x="0" y="0"/>
                      <wp:positionH relativeFrom="column">
                        <wp:posOffset>-73025</wp:posOffset>
                      </wp:positionH>
                      <wp:positionV relativeFrom="paragraph">
                        <wp:posOffset>218440</wp:posOffset>
                      </wp:positionV>
                      <wp:extent cx="791845" cy="284480"/>
                      <wp:effectExtent l="0" t="0" r="1270" b="2540"/>
                      <wp:wrapNone/>
                      <wp:docPr id="6" name="Metin Kutusu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 cy="28448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C046633" w14:textId="77777777" w:rsidR="00A7260D" w:rsidRPr="00E07EBF" w:rsidRDefault="00A7260D" w:rsidP="00B854EB">
                                  <w:pPr>
                                    <w:ind w:firstLine="0"/>
                                    <w:jc w:val="left"/>
                                    <w:rPr>
                                      <w:sz w:val="16"/>
                                      <w:szCs w:val="15"/>
                                    </w:rPr>
                                  </w:pPr>
                                  <w:r w:rsidRPr="00E07EBF">
                                    <w:rPr>
                                      <w:sz w:val="16"/>
                                      <w:szCs w:val="15"/>
                                    </w:rPr>
                                    <w:t>ACTORS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34433D" id="_x0000_t202" coordsize="21600,21600" o:spt="202" path="m,l,21600r21600,l21600,xe">
                      <v:stroke joinstyle="miter"/>
                      <v:path gradientshapeok="t" o:connecttype="rect"/>
                    </v:shapetype>
                    <v:shape id="Metin Kutusu 6" o:spid="_x0000_s1026" type="#_x0000_t202" style="position:absolute;left:0;text-align:left;margin-left:-5.75pt;margin-top:17.2pt;width:62.3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" stroked="f" strokeweight=".5pt">
                      <v:textbox>
                        <w:txbxContent>
                          <w:p w14:paraId="0C046633" w14:textId="77777777" w:rsidR="00A7260D" w:rsidRPr="00E07EBF" w:rsidRDefault="00A7260D" w:rsidP="00B854EB">
                            <w:pPr>
                              <w:ind w:firstLine="0"/>
                              <w:jc w:val="left"/>
                              <w:rPr>
                                <w:sz w:val="16"/>
                                <w:szCs w:val="15"/>
                              </w:rPr>
                            </w:pPr>
                            <w:r w:rsidRPr="00E07EBF">
                              <w:rPr>
                                <w:sz w:val="16"/>
                                <w:szCs w:val="15"/>
                              </w:rPr>
                              <w:t>ACTORS</w:t>
                            </w:r>
                          </w:p>
                        </w:txbxContent>
                      </v:textbox>
                    </v:shape>
                  </w:pict>
                </mc:Fallback>
              </mc:AlternateContent>
            </w:r>
            <w:r w:rsidRPr="00B854EB">
              <w:rPr>
                <w:rFonts w:eastAsia="Calibri" w:cs="Times New Roman"/>
                <w:sz w:val="16"/>
                <w:szCs w:val="16"/>
              </w:rPr>
              <w:t>OBJECTS</w:t>
            </w:r>
          </w:p>
        </w:tc>
        <w:tc>
          <w:tcPr>
            <w:tcW w:w="1417" w:type="dxa"/>
            <w:vAlign w:val="center"/>
          </w:tcPr>
          <w:p w14:paraId="00E7EEFD"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Post</w:t>
            </w:r>
          </w:p>
        </w:tc>
        <w:tc>
          <w:tcPr>
            <w:tcW w:w="1843" w:type="dxa"/>
            <w:vAlign w:val="center"/>
          </w:tcPr>
          <w:p w14:paraId="5CC80CCA"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Comment</w:t>
            </w:r>
          </w:p>
        </w:tc>
        <w:tc>
          <w:tcPr>
            <w:tcW w:w="1843" w:type="dxa"/>
            <w:vAlign w:val="center"/>
          </w:tcPr>
          <w:p w14:paraId="019F9A06"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Request</w:t>
            </w:r>
          </w:p>
        </w:tc>
        <w:tc>
          <w:tcPr>
            <w:tcW w:w="1962" w:type="dxa"/>
            <w:vAlign w:val="center"/>
          </w:tcPr>
          <w:p w14:paraId="62E481B0"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Account</w:t>
            </w:r>
          </w:p>
        </w:tc>
        <w:tc>
          <w:tcPr>
            <w:tcW w:w="1723" w:type="dxa"/>
            <w:vAlign w:val="center"/>
          </w:tcPr>
          <w:p w14:paraId="73502EE7"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Message</w:t>
            </w:r>
          </w:p>
        </w:tc>
      </w:tr>
      <w:tr w:rsidR="00B854EB" w:rsidRPr="00B854EB" w14:paraId="2349215C" w14:textId="77777777" w:rsidTr="005A1CAC">
        <w:trPr>
          <w:trHeight w:val="753"/>
        </w:trPr>
        <w:tc>
          <w:tcPr>
            <w:tcW w:w="1463" w:type="dxa"/>
            <w:vAlign w:val="center"/>
          </w:tcPr>
          <w:p w14:paraId="18495734" w14:textId="77777777" w:rsidR="00B854EB" w:rsidRPr="00B854EB" w:rsidRDefault="00B854EB" w:rsidP="00B854EB">
            <w:pPr>
              <w:spacing w:after="200" w:line="276" w:lineRule="auto"/>
              <w:ind w:firstLine="0"/>
              <w:jc w:val="center"/>
              <w:rPr>
                <w:rFonts w:eastAsia="Calibri" w:cs="Times New Roman"/>
                <w:noProof/>
                <w:sz w:val="16"/>
                <w:szCs w:val="16"/>
                <w:lang w:eastAsia="tr-TR"/>
              </w:rPr>
            </w:pPr>
            <w:r w:rsidRPr="00B854EB">
              <w:rPr>
                <w:rFonts w:eastAsia="Calibri" w:cs="Times New Roman"/>
                <w:noProof/>
                <w:sz w:val="16"/>
                <w:szCs w:val="16"/>
                <w:lang w:eastAsia="tr-TR"/>
              </w:rPr>
              <w:t>User</w:t>
            </w:r>
          </w:p>
        </w:tc>
        <w:tc>
          <w:tcPr>
            <w:tcW w:w="1417" w:type="dxa"/>
            <w:vAlign w:val="center"/>
          </w:tcPr>
          <w:p w14:paraId="50A32FEB"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addPost()</w:t>
            </w:r>
          </w:p>
          <w:p w14:paraId="1F7235E5"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deletePost()</w:t>
            </w:r>
          </w:p>
          <w:p w14:paraId="7B8A5EC4"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likePost()</w:t>
            </w:r>
          </w:p>
          <w:p w14:paraId="06627779" w14:textId="77777777" w:rsidR="00B854EB" w:rsidRPr="00B854EB" w:rsidRDefault="00B854EB" w:rsidP="00B854EB">
            <w:pPr>
              <w:spacing w:after="200" w:line="276" w:lineRule="auto"/>
              <w:ind w:firstLine="0"/>
              <w:jc w:val="center"/>
              <w:rPr>
                <w:rFonts w:eastAsia="Calibri" w:cs="Times New Roman"/>
                <w:sz w:val="16"/>
                <w:szCs w:val="16"/>
              </w:rPr>
            </w:pPr>
          </w:p>
        </w:tc>
        <w:tc>
          <w:tcPr>
            <w:tcW w:w="1843" w:type="dxa"/>
            <w:vAlign w:val="center"/>
          </w:tcPr>
          <w:p w14:paraId="0A8E1096"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addComment()</w:t>
            </w:r>
          </w:p>
          <w:p w14:paraId="071F03BE"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deleteComment()</w:t>
            </w:r>
          </w:p>
        </w:tc>
        <w:tc>
          <w:tcPr>
            <w:tcW w:w="1843" w:type="dxa"/>
            <w:vAlign w:val="center"/>
          </w:tcPr>
          <w:p w14:paraId="4BDF3ACF"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verificationRequest()</w:t>
            </w:r>
          </w:p>
        </w:tc>
        <w:tc>
          <w:tcPr>
            <w:tcW w:w="1962" w:type="dxa"/>
            <w:vAlign w:val="center"/>
          </w:tcPr>
          <w:p w14:paraId="4DDFE62C"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updateProfileInformation()</w:t>
            </w:r>
          </w:p>
          <w:p w14:paraId="218E110F"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resetPassword()</w:t>
            </w:r>
          </w:p>
        </w:tc>
        <w:tc>
          <w:tcPr>
            <w:tcW w:w="1723" w:type="dxa"/>
            <w:vAlign w:val="center"/>
          </w:tcPr>
          <w:p w14:paraId="62313594"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sendMessage()</w:t>
            </w:r>
          </w:p>
          <w:p w14:paraId="14E15366" w14:textId="77777777" w:rsidR="00B854EB" w:rsidRPr="00B854EB" w:rsidRDefault="00B854EB" w:rsidP="00B854EB">
            <w:pPr>
              <w:spacing w:after="200" w:line="276" w:lineRule="auto"/>
              <w:ind w:firstLine="0"/>
              <w:jc w:val="center"/>
              <w:rPr>
                <w:rFonts w:eastAsia="Calibri" w:cs="Times New Roman"/>
                <w:sz w:val="16"/>
                <w:szCs w:val="16"/>
              </w:rPr>
            </w:pPr>
          </w:p>
        </w:tc>
      </w:tr>
      <w:tr w:rsidR="00B854EB" w:rsidRPr="00B854EB" w14:paraId="6B5F754C" w14:textId="77777777" w:rsidTr="005A1CAC">
        <w:trPr>
          <w:trHeight w:val="1077"/>
        </w:trPr>
        <w:tc>
          <w:tcPr>
            <w:tcW w:w="1463" w:type="dxa"/>
            <w:vAlign w:val="center"/>
          </w:tcPr>
          <w:p w14:paraId="47918DD4"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Admin</w:t>
            </w:r>
          </w:p>
        </w:tc>
        <w:tc>
          <w:tcPr>
            <w:tcW w:w="1417" w:type="dxa"/>
            <w:vAlign w:val="center"/>
          </w:tcPr>
          <w:p w14:paraId="35FADBD4"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deletePost()</w:t>
            </w:r>
          </w:p>
          <w:p w14:paraId="73D01760" w14:textId="77777777" w:rsidR="00B854EB" w:rsidRPr="00B854EB" w:rsidRDefault="00B854EB" w:rsidP="00B854EB">
            <w:pPr>
              <w:spacing w:after="200" w:line="276" w:lineRule="auto"/>
              <w:ind w:firstLine="0"/>
              <w:jc w:val="center"/>
              <w:rPr>
                <w:rFonts w:eastAsia="Calibri" w:cs="Times New Roman"/>
                <w:sz w:val="16"/>
                <w:szCs w:val="16"/>
              </w:rPr>
            </w:pPr>
          </w:p>
        </w:tc>
        <w:tc>
          <w:tcPr>
            <w:tcW w:w="1843" w:type="dxa"/>
            <w:vAlign w:val="center"/>
          </w:tcPr>
          <w:p w14:paraId="111DA308"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deleteComment()</w:t>
            </w:r>
          </w:p>
        </w:tc>
        <w:tc>
          <w:tcPr>
            <w:tcW w:w="1843" w:type="dxa"/>
            <w:vAlign w:val="center"/>
          </w:tcPr>
          <w:p w14:paraId="390425C6"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accountVerification()</w:t>
            </w:r>
          </w:p>
        </w:tc>
        <w:tc>
          <w:tcPr>
            <w:tcW w:w="1962" w:type="dxa"/>
            <w:vAlign w:val="center"/>
          </w:tcPr>
          <w:p w14:paraId="6F29FBC9" w14:textId="77777777" w:rsidR="00B854EB" w:rsidRPr="00B854EB" w:rsidRDefault="00B854EB" w:rsidP="00B854EB">
            <w:pPr>
              <w:spacing w:after="200" w:line="276" w:lineRule="auto"/>
              <w:ind w:firstLine="0"/>
              <w:jc w:val="center"/>
              <w:rPr>
                <w:rFonts w:eastAsia="Calibri" w:cs="Times New Roman"/>
                <w:sz w:val="16"/>
                <w:szCs w:val="16"/>
              </w:rPr>
            </w:pPr>
          </w:p>
        </w:tc>
        <w:tc>
          <w:tcPr>
            <w:tcW w:w="1723" w:type="dxa"/>
            <w:vAlign w:val="center"/>
          </w:tcPr>
          <w:p w14:paraId="38AD4C93" w14:textId="77777777" w:rsidR="00B854EB" w:rsidRPr="00B854EB" w:rsidRDefault="00B854EB" w:rsidP="00B854EB">
            <w:pPr>
              <w:spacing w:after="200" w:line="276" w:lineRule="auto"/>
              <w:ind w:firstLine="0"/>
              <w:jc w:val="center"/>
              <w:rPr>
                <w:rFonts w:eastAsia="Calibri" w:cs="Times New Roman"/>
                <w:sz w:val="16"/>
                <w:szCs w:val="16"/>
              </w:rPr>
            </w:pPr>
          </w:p>
        </w:tc>
      </w:tr>
      <w:tr w:rsidR="00B854EB" w:rsidRPr="00B854EB" w14:paraId="7CDBB1D8" w14:textId="77777777" w:rsidTr="005A1CAC">
        <w:trPr>
          <w:trHeight w:val="871"/>
        </w:trPr>
        <w:tc>
          <w:tcPr>
            <w:tcW w:w="1463" w:type="dxa"/>
            <w:vAlign w:val="center"/>
          </w:tcPr>
          <w:p w14:paraId="4823D2E7"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Visitor</w:t>
            </w:r>
          </w:p>
        </w:tc>
        <w:tc>
          <w:tcPr>
            <w:tcW w:w="1417" w:type="dxa"/>
            <w:vAlign w:val="center"/>
          </w:tcPr>
          <w:p w14:paraId="215ED025" w14:textId="77777777" w:rsidR="00B854EB" w:rsidRPr="00B854EB" w:rsidRDefault="00B854EB" w:rsidP="00B854EB">
            <w:pPr>
              <w:spacing w:after="200" w:line="276" w:lineRule="auto"/>
              <w:ind w:firstLine="0"/>
              <w:jc w:val="center"/>
              <w:rPr>
                <w:rFonts w:eastAsia="Calibri" w:cs="Times New Roman"/>
                <w:sz w:val="16"/>
                <w:szCs w:val="16"/>
              </w:rPr>
            </w:pPr>
          </w:p>
        </w:tc>
        <w:tc>
          <w:tcPr>
            <w:tcW w:w="1843" w:type="dxa"/>
            <w:vAlign w:val="center"/>
          </w:tcPr>
          <w:p w14:paraId="4D63E851" w14:textId="77777777" w:rsidR="00B854EB" w:rsidRPr="00B854EB" w:rsidRDefault="00B854EB" w:rsidP="00B854EB">
            <w:pPr>
              <w:spacing w:after="200" w:line="276" w:lineRule="auto"/>
              <w:ind w:firstLine="0"/>
              <w:jc w:val="center"/>
              <w:rPr>
                <w:rFonts w:eastAsia="Calibri" w:cs="Times New Roman"/>
                <w:sz w:val="16"/>
                <w:szCs w:val="16"/>
              </w:rPr>
            </w:pPr>
          </w:p>
        </w:tc>
        <w:tc>
          <w:tcPr>
            <w:tcW w:w="1843" w:type="dxa"/>
            <w:vAlign w:val="center"/>
          </w:tcPr>
          <w:p w14:paraId="0CD45334" w14:textId="77777777" w:rsidR="00B854EB" w:rsidRPr="00B854EB" w:rsidRDefault="00B854EB" w:rsidP="00B854EB">
            <w:pPr>
              <w:spacing w:after="200" w:line="276" w:lineRule="auto"/>
              <w:ind w:firstLine="0"/>
              <w:jc w:val="center"/>
              <w:rPr>
                <w:rFonts w:eastAsia="Calibri" w:cs="Times New Roman"/>
                <w:sz w:val="16"/>
                <w:szCs w:val="16"/>
              </w:rPr>
            </w:pPr>
          </w:p>
        </w:tc>
        <w:tc>
          <w:tcPr>
            <w:tcW w:w="1962" w:type="dxa"/>
            <w:vAlign w:val="center"/>
          </w:tcPr>
          <w:p w14:paraId="4888BB52"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signIn()</w:t>
            </w:r>
          </w:p>
          <w:p w14:paraId="408712EE"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signUp()</w:t>
            </w:r>
          </w:p>
        </w:tc>
        <w:tc>
          <w:tcPr>
            <w:tcW w:w="1723" w:type="dxa"/>
            <w:vAlign w:val="center"/>
          </w:tcPr>
          <w:p w14:paraId="18EDFBA5" w14:textId="77777777" w:rsidR="00B854EB" w:rsidRPr="00B854EB" w:rsidRDefault="00B854EB" w:rsidP="00B854EB">
            <w:pPr>
              <w:spacing w:after="200" w:line="276" w:lineRule="auto"/>
              <w:ind w:firstLine="0"/>
              <w:jc w:val="center"/>
              <w:rPr>
                <w:rFonts w:eastAsia="Calibri" w:cs="Times New Roman"/>
                <w:sz w:val="16"/>
                <w:szCs w:val="16"/>
              </w:rPr>
            </w:pPr>
          </w:p>
        </w:tc>
      </w:tr>
    </w:tbl>
    <w:p w14:paraId="75EC117A" w14:textId="3ECF2C37" w:rsidR="00FB040C" w:rsidRPr="00FB040C" w:rsidRDefault="00FB040C" w:rsidP="00FB040C">
      <w:pPr>
        <w:rPr>
          <w:lang w:val="tr-TR" w:eastAsia="zh-CN" w:bidi="hi-IN"/>
        </w:rPr>
        <w:sectPr w:rsidR="00FB040C" w:rsidRPr="00FB040C" w:rsidSect="00BB3EB3">
          <w:pgSz w:w="11906" w:h="16838"/>
          <w:pgMar w:top="1440" w:right="1440" w:bottom="1440" w:left="1440" w:header="0" w:footer="0" w:gutter="0"/>
          <w:cols w:space="708"/>
          <w:formProt w:val="0"/>
          <w:docGrid w:linePitch="360" w:charSpace="-6145"/>
        </w:sectPr>
      </w:pPr>
    </w:p>
    <w:p w14:paraId="7C677AC4" w14:textId="77777777" w:rsidR="007C2CDB" w:rsidRPr="008D6EE2" w:rsidRDefault="00616FEB" w:rsidP="007B31C5">
      <w:pPr>
        <w:pStyle w:val="Balk1"/>
        <w:rPr>
          <w:lang w:val="en-US"/>
        </w:rPr>
      </w:pPr>
      <w:bookmarkStart w:id="28" w:name="_Toc60151927"/>
      <w:bookmarkStart w:id="29" w:name="_Toc61178400"/>
      <w:bookmarkStart w:id="30" w:name="_Toc62406291"/>
      <w:r w:rsidRPr="008D6EE2">
        <w:rPr>
          <w:lang w:val="en-US"/>
        </w:rPr>
        <w:lastRenderedPageBreak/>
        <w:t>Implementation</w:t>
      </w:r>
      <w:r w:rsidR="007A0EB4" w:rsidRPr="008D6EE2">
        <w:rPr>
          <w:lang w:val="en-US"/>
        </w:rPr>
        <w:t>, tests, experiments</w:t>
      </w:r>
      <w:bookmarkEnd w:id="28"/>
      <w:bookmarkEnd w:id="29"/>
      <w:bookmarkEnd w:id="30"/>
    </w:p>
    <w:p w14:paraId="59119560" w14:textId="4DE3257D" w:rsidR="007A0EB4" w:rsidRDefault="007A0EB4" w:rsidP="00AE0A04">
      <w:pPr>
        <w:pStyle w:val="Balk2"/>
        <w:rPr>
          <w:lang w:val="en-US"/>
        </w:rPr>
      </w:pPr>
      <w:bookmarkStart w:id="31" w:name="_Toc60151928"/>
      <w:bookmarkStart w:id="32" w:name="_Toc61178401"/>
      <w:bookmarkStart w:id="33" w:name="_Toc62406292"/>
      <w:r w:rsidRPr="008D6EE2">
        <w:rPr>
          <w:lang w:val="en-US"/>
        </w:rPr>
        <w:t>Implementation</w:t>
      </w:r>
      <w:bookmarkEnd w:id="31"/>
      <w:bookmarkEnd w:id="32"/>
      <w:bookmarkEnd w:id="33"/>
    </w:p>
    <w:p w14:paraId="24820CEC" w14:textId="69954CE3" w:rsidR="00C865C3" w:rsidRDefault="00266B80" w:rsidP="00A532EB">
      <w:r w:rsidRPr="00266B80">
        <w:t>Our project mainly consists of 3 parts in terms of architecture. These; Client, Server and Database. We used MongoDB as the database. One of the main reasons for this is that the schemas created in MongoDB are more flexible, more dynamic and editable. When using MongoDB, there are no schema structures that the data must comply with. They can be shaped according to the needs. Another important feature is that it is compatible with NodeJS. We used ExpressJS, a NodeJS based web application framework on the server side. We run our server on ExpressJS. We established the connection with MongoDB here and created our models with MongooseJS. With the help of these models, we created the schemas to be kept on MongoDB and edited these schemes in line with the needs of the project. We configured our APIs over ExpressJS routers and performed both our routing and CRUD operations through these APIs. On the client side, the third and last part of the project, we used a template engine called Handlebars. We handled the data from the API with Handlebars. Handlebars provided the opportunity to display this data using certain conditions and loops when necessary. Finally, we used JavaScript as the programming language in our project.</w:t>
      </w:r>
    </w:p>
    <w:p w14:paraId="1FB395F4" w14:textId="77777777" w:rsidR="00301DC3" w:rsidRPr="00A532EB" w:rsidRDefault="00301DC3" w:rsidP="00A532EB"/>
    <w:p w14:paraId="1661C906" w14:textId="77777777" w:rsidR="008D6EE2" w:rsidRPr="008D6EE2" w:rsidRDefault="008D6EE2" w:rsidP="008D6EE2">
      <w:pPr>
        <w:pStyle w:val="Balk2"/>
        <w:rPr>
          <w:lang w:val="en-US"/>
        </w:rPr>
      </w:pPr>
      <w:bookmarkStart w:id="34" w:name="_Toc62406293"/>
      <w:r w:rsidRPr="008D6EE2">
        <w:rPr>
          <w:lang w:val="en-US"/>
        </w:rPr>
        <w:t>Tests</w:t>
      </w:r>
      <w:bookmarkEnd w:id="34"/>
    </w:p>
    <w:p w14:paraId="67390BC5" w14:textId="697C2A41" w:rsidR="00266B80" w:rsidRDefault="00266B80" w:rsidP="008D6EE2">
      <w:r w:rsidRPr="00266B80">
        <w:t>For software testing, we manually tested the main functions that should be on the website.</w:t>
      </w:r>
    </w:p>
    <w:p w14:paraId="5B6E01D6" w14:textId="62FF59F7" w:rsidR="00266B80" w:rsidRPr="009979FE" w:rsidRDefault="00266B80" w:rsidP="00266B80">
      <w:pPr>
        <w:pStyle w:val="ListeParagraf"/>
        <w:numPr>
          <w:ilvl w:val="0"/>
          <w:numId w:val="26"/>
        </w:numPr>
        <w:rPr>
          <w:b/>
          <w:bCs/>
        </w:rPr>
      </w:pPr>
      <w:r w:rsidRPr="009979FE">
        <w:rPr>
          <w:b/>
          <w:bCs/>
        </w:rPr>
        <w:t>Register</w:t>
      </w:r>
    </w:p>
    <w:p w14:paraId="381EEB78" w14:textId="77777777" w:rsidR="002F410E" w:rsidRDefault="000766B1" w:rsidP="003204CE">
      <w:pPr>
        <w:pStyle w:val="ListeParagraf"/>
        <w:ind w:left="1004"/>
      </w:pPr>
      <w:r w:rsidRPr="000766B1">
        <w:t xml:space="preserve">When you click the 'register' button on the home page, the register page should be opened. It opened up as it should when </w:t>
      </w:r>
      <w:r w:rsidR="007C4F66">
        <w:t>clicked</w:t>
      </w:r>
      <w:r w:rsidRPr="000766B1">
        <w:t>. When the username, name, surname, email, date of birth, city, job, password information were filled in completely and the terms and conditions were accepted,</w:t>
      </w:r>
      <w:r w:rsidR="00257CF2">
        <w:t xml:space="preserve"> and finally </w:t>
      </w:r>
      <w:r w:rsidR="00257CF2" w:rsidRPr="00257CF2">
        <w:t xml:space="preserve">when </w:t>
      </w:r>
      <w:r w:rsidR="00257CF2">
        <w:t xml:space="preserve">‘register’ </w:t>
      </w:r>
      <w:r w:rsidR="00257CF2" w:rsidRPr="00257CF2">
        <w:t>button at the bottom is pressed</w:t>
      </w:r>
      <w:r w:rsidR="00257CF2">
        <w:t>,</w:t>
      </w:r>
      <w:r w:rsidRPr="000766B1">
        <w:t xml:space="preserve"> the notification that </w:t>
      </w:r>
      <w:r w:rsidR="006570D3">
        <w:t>“</w:t>
      </w:r>
      <w:r w:rsidRPr="000766B1">
        <w:t>you have successfully registered</w:t>
      </w:r>
      <w:r w:rsidR="006570D3">
        <w:t>”</w:t>
      </w:r>
      <w:r w:rsidRPr="000766B1">
        <w:t xml:space="preserve"> appeared. </w:t>
      </w:r>
      <w:bookmarkStart w:id="35" w:name="_Hlk61990628"/>
      <w:r w:rsidRPr="000766B1">
        <w:t>When we looked at our database table, we saw that the new user was successfully registered.</w:t>
      </w:r>
    </w:p>
    <w:p w14:paraId="33B8C29E" w14:textId="77777777" w:rsidR="002F410E" w:rsidRDefault="002F410E" w:rsidP="002F410E">
      <w:pPr>
        <w:pStyle w:val="ListeParagraf"/>
        <w:keepNext/>
        <w:ind w:left="1004"/>
        <w:jc w:val="center"/>
      </w:pPr>
      <w:r>
        <w:rPr>
          <w:noProof/>
        </w:rPr>
        <w:lastRenderedPageBreak/>
        <w:drawing>
          <wp:inline distT="0" distB="0" distL="0" distR="0" wp14:anchorId="77993BEB" wp14:editId="224B2ECF">
            <wp:extent cx="3657600" cy="2259822"/>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0499" cy="2273970"/>
                    </a:xfrm>
                    <a:prstGeom prst="rect">
                      <a:avLst/>
                    </a:prstGeom>
                    <a:noFill/>
                    <a:ln>
                      <a:noFill/>
                    </a:ln>
                  </pic:spPr>
                </pic:pic>
              </a:graphicData>
            </a:graphic>
          </wp:inline>
        </w:drawing>
      </w:r>
    </w:p>
    <w:p w14:paraId="792B3B42" w14:textId="25300024" w:rsidR="003204CE" w:rsidRDefault="002F410E" w:rsidP="002F410E">
      <w:pPr>
        <w:pStyle w:val="ResimYazs"/>
      </w:pPr>
      <w:bookmarkStart w:id="36" w:name="_Toc62415133"/>
      <w:r>
        <w:t xml:space="preserve">Figure </w:t>
      </w:r>
      <w:r w:rsidR="00166569">
        <w:fldChar w:fldCharType="begin"/>
      </w:r>
      <w:r w:rsidR="00166569">
        <w:instrText xml:space="preserve"> SEQ Figure \* ARABIC </w:instrText>
      </w:r>
      <w:r w:rsidR="00166569">
        <w:fldChar w:fldCharType="separate"/>
      </w:r>
      <w:r w:rsidR="00F721A2">
        <w:rPr>
          <w:noProof/>
        </w:rPr>
        <w:t>2</w:t>
      </w:r>
      <w:r w:rsidR="00166569">
        <w:rPr>
          <w:noProof/>
        </w:rPr>
        <w:fldChar w:fldCharType="end"/>
      </w:r>
      <w:r>
        <w:t xml:space="preserve"> Register Page</w:t>
      </w:r>
      <w:bookmarkEnd w:id="36"/>
    </w:p>
    <w:p w14:paraId="4F3651BF" w14:textId="1E252CA2" w:rsidR="000766B1" w:rsidRDefault="000766B1" w:rsidP="003204CE">
      <w:pPr>
        <w:pStyle w:val="ListeParagraf"/>
        <w:ind w:left="1004"/>
      </w:pPr>
      <w:bookmarkStart w:id="37" w:name="_Hlk61987747"/>
      <w:bookmarkEnd w:id="35"/>
      <w:r w:rsidRPr="000766B1">
        <w:t xml:space="preserve">When we left a blank space on the information to be filled on the register page, we saw that the 'please fill in this field' </w:t>
      </w:r>
      <w:bookmarkStart w:id="38" w:name="_Hlk61986893"/>
      <w:r w:rsidRPr="000766B1">
        <w:t>warning appeared as it should be.</w:t>
      </w:r>
      <w:bookmarkEnd w:id="38"/>
    </w:p>
    <w:bookmarkEnd w:id="37"/>
    <w:p w14:paraId="132E1640" w14:textId="0DBDE112" w:rsidR="00EB33EF" w:rsidRDefault="00EB33EF" w:rsidP="003204CE">
      <w:pPr>
        <w:pStyle w:val="ListeParagraf"/>
        <w:ind w:left="1004"/>
      </w:pPr>
      <w:r w:rsidRPr="00EB33EF">
        <w:t xml:space="preserve">When we do not accept the terms and conditions on the register page, </w:t>
      </w:r>
      <w:r w:rsidR="006570D3">
        <w:t>“</w:t>
      </w:r>
      <w:r w:rsidRPr="00EB33EF">
        <w:t>To register, you must accept the website's Terms &amp; Conditions!</w:t>
      </w:r>
      <w:r w:rsidR="006570D3">
        <w:t>”</w:t>
      </w:r>
      <w:r w:rsidRPr="00EB33EF">
        <w:t xml:space="preserve"> </w:t>
      </w:r>
      <w:r w:rsidR="00DB7AAD">
        <w:t>notification</w:t>
      </w:r>
      <w:r w:rsidR="00DB7AAD" w:rsidRPr="00DB7AAD">
        <w:t xml:space="preserve"> appeared</w:t>
      </w:r>
      <w:r w:rsidR="007F5600">
        <w:t>.</w:t>
      </w:r>
    </w:p>
    <w:p w14:paraId="5D1BDAFD" w14:textId="0E2D1AAE" w:rsidR="00AC236E" w:rsidRDefault="00AC236E" w:rsidP="003204CE">
      <w:pPr>
        <w:pStyle w:val="ListeParagraf"/>
        <w:ind w:left="1004"/>
      </w:pPr>
      <w:r w:rsidRPr="00AC236E">
        <w:t xml:space="preserve">When we tried to register by typing a previously registered e-mail in the e-mail section on the register page, the warning "There was a problem while registering" </w:t>
      </w:r>
      <w:r w:rsidR="00D42DCA">
        <w:t xml:space="preserve">notification </w:t>
      </w:r>
      <w:r w:rsidRPr="00AC236E">
        <w:t>appeared.</w:t>
      </w:r>
    </w:p>
    <w:p w14:paraId="736531CA" w14:textId="2040027E" w:rsidR="00257CF2" w:rsidRDefault="00257CF2" w:rsidP="003204CE">
      <w:pPr>
        <w:pStyle w:val="ListeParagraf"/>
        <w:ind w:left="1004"/>
      </w:pPr>
      <w:bookmarkStart w:id="39" w:name="_Hlk61987907"/>
      <w:r w:rsidRPr="00257CF2">
        <w:t xml:space="preserve">We have seen that </w:t>
      </w:r>
      <w:r w:rsidR="00356EFA">
        <w:t>r</w:t>
      </w:r>
      <w:r w:rsidRPr="00257CF2">
        <w:t>egister function works as it should. We did not encounter any errors during the tests.</w:t>
      </w:r>
    </w:p>
    <w:bookmarkEnd w:id="39"/>
    <w:p w14:paraId="2EA0635D" w14:textId="77777777" w:rsidR="000766B1" w:rsidRDefault="000766B1" w:rsidP="003204CE">
      <w:pPr>
        <w:pStyle w:val="ListeParagraf"/>
        <w:ind w:left="1004"/>
      </w:pPr>
    </w:p>
    <w:p w14:paraId="4499C6A6" w14:textId="4D913895" w:rsidR="00266B80" w:rsidRDefault="00266B80" w:rsidP="00266B80">
      <w:pPr>
        <w:pStyle w:val="ListeParagraf"/>
        <w:numPr>
          <w:ilvl w:val="0"/>
          <w:numId w:val="26"/>
        </w:numPr>
        <w:rPr>
          <w:b/>
          <w:bCs/>
        </w:rPr>
      </w:pPr>
      <w:r w:rsidRPr="009979FE">
        <w:rPr>
          <w:b/>
          <w:bCs/>
        </w:rPr>
        <w:t>Login</w:t>
      </w:r>
    </w:p>
    <w:p w14:paraId="57349C85" w14:textId="6B7E9258" w:rsidR="00034EA1" w:rsidRDefault="00034EA1" w:rsidP="00034EA1">
      <w:pPr>
        <w:pStyle w:val="ListeParagraf"/>
        <w:ind w:left="1004"/>
      </w:pPr>
      <w:r w:rsidRPr="00034EA1">
        <w:t>When the username and password fields on the login page are filled completely and correctly, we expect the user to log in successfully.</w:t>
      </w:r>
    </w:p>
    <w:p w14:paraId="202A28DB" w14:textId="77777777" w:rsidR="00836B44" w:rsidRDefault="00836B44" w:rsidP="00836B44">
      <w:pPr>
        <w:pStyle w:val="ListeParagraf"/>
        <w:keepNext/>
        <w:ind w:left="1004"/>
        <w:jc w:val="center"/>
      </w:pPr>
      <w:r>
        <w:rPr>
          <w:noProof/>
        </w:rPr>
        <w:drawing>
          <wp:inline distT="0" distB="0" distL="0" distR="0" wp14:anchorId="2B858414" wp14:editId="708EC156">
            <wp:extent cx="3433596" cy="23012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3153" cy="2307646"/>
                    </a:xfrm>
                    <a:prstGeom prst="rect">
                      <a:avLst/>
                    </a:prstGeom>
                    <a:noFill/>
                    <a:ln>
                      <a:noFill/>
                    </a:ln>
                  </pic:spPr>
                </pic:pic>
              </a:graphicData>
            </a:graphic>
          </wp:inline>
        </w:drawing>
      </w:r>
    </w:p>
    <w:p w14:paraId="71C134C6" w14:textId="44099153" w:rsidR="00836B44" w:rsidRDefault="00836B44" w:rsidP="00836B44">
      <w:pPr>
        <w:pStyle w:val="ResimYazs"/>
      </w:pPr>
      <w:bookmarkStart w:id="40" w:name="_Toc62415134"/>
      <w:r>
        <w:t xml:space="preserve">Figure </w:t>
      </w:r>
      <w:r w:rsidR="00166569">
        <w:fldChar w:fldCharType="begin"/>
      </w:r>
      <w:r w:rsidR="00166569">
        <w:instrText xml:space="preserve"> SEQ Figure \* ARABIC </w:instrText>
      </w:r>
      <w:r w:rsidR="00166569">
        <w:fldChar w:fldCharType="separate"/>
      </w:r>
      <w:r w:rsidR="00F721A2">
        <w:rPr>
          <w:noProof/>
        </w:rPr>
        <w:t>3</w:t>
      </w:r>
      <w:r w:rsidR="00166569">
        <w:rPr>
          <w:noProof/>
        </w:rPr>
        <w:fldChar w:fldCharType="end"/>
      </w:r>
      <w:r>
        <w:t xml:space="preserve"> Login Page</w:t>
      </w:r>
      <w:bookmarkEnd w:id="40"/>
    </w:p>
    <w:p w14:paraId="7BAF72DD" w14:textId="1E0CCA26" w:rsidR="00034EA1" w:rsidRDefault="00E30128" w:rsidP="00034EA1">
      <w:pPr>
        <w:pStyle w:val="ListeParagraf"/>
        <w:ind w:left="1004"/>
      </w:pPr>
      <w:r w:rsidRPr="00E30128">
        <w:lastRenderedPageBreak/>
        <w:t>We have seen that when we enter the username and password of a registered user in the system, we can log in without any problems.</w:t>
      </w:r>
    </w:p>
    <w:p w14:paraId="33589BDA" w14:textId="5021115B" w:rsidR="00E30128" w:rsidRDefault="00E30128" w:rsidP="00E30128">
      <w:pPr>
        <w:pStyle w:val="ListeParagraf"/>
        <w:ind w:left="1004"/>
      </w:pPr>
      <w:r w:rsidRPr="000766B1">
        <w:t xml:space="preserve">When we left a blank space on the information to be filled on the </w:t>
      </w:r>
      <w:r>
        <w:t>login</w:t>
      </w:r>
      <w:r w:rsidRPr="000766B1">
        <w:t xml:space="preserve"> page, we saw that the 'please fill in this field' warning appeared as it should be.</w:t>
      </w:r>
    </w:p>
    <w:p w14:paraId="1FA3B00B" w14:textId="44AFD48A" w:rsidR="00E30128" w:rsidRDefault="00E30128" w:rsidP="00E30128">
      <w:pPr>
        <w:pStyle w:val="ListeParagraf"/>
        <w:ind w:left="1004"/>
      </w:pPr>
      <w:r w:rsidRPr="00E30128">
        <w:t xml:space="preserve">When we enter incorrect username and password information, </w:t>
      </w:r>
      <w:r>
        <w:t xml:space="preserve">we saw </w:t>
      </w:r>
      <w:r w:rsidRPr="00E30128">
        <w:t xml:space="preserve">"Make sure you enter your username / password correctly!" warning </w:t>
      </w:r>
      <w:r>
        <w:t>appeared.</w:t>
      </w:r>
    </w:p>
    <w:p w14:paraId="0B7F32BD" w14:textId="2E88D904" w:rsidR="00E30128" w:rsidRDefault="00E30128" w:rsidP="0013747E">
      <w:pPr>
        <w:pStyle w:val="ListeParagraf"/>
        <w:ind w:left="1004"/>
      </w:pPr>
      <w:r w:rsidRPr="00E30128">
        <w:t>Consequently</w:t>
      </w:r>
      <w:r>
        <w:t>, w</w:t>
      </w:r>
      <w:r w:rsidRPr="00257CF2">
        <w:t xml:space="preserve">e have seen that </w:t>
      </w:r>
      <w:r w:rsidR="00356EFA">
        <w:t>login</w:t>
      </w:r>
      <w:r w:rsidRPr="00257CF2">
        <w:t xml:space="preserve"> function works as it should. We did not encounter any errors during the tests.</w:t>
      </w:r>
    </w:p>
    <w:p w14:paraId="52FA3902" w14:textId="77777777" w:rsidR="0013747E" w:rsidRPr="00034EA1" w:rsidRDefault="0013747E" w:rsidP="0013747E">
      <w:pPr>
        <w:pStyle w:val="ListeParagraf"/>
        <w:ind w:left="1004"/>
      </w:pPr>
    </w:p>
    <w:p w14:paraId="20AB3131" w14:textId="25DCFF3E" w:rsidR="0013747E" w:rsidRPr="000604CC" w:rsidRDefault="0013747E" w:rsidP="0013747E">
      <w:pPr>
        <w:pStyle w:val="ListeParagraf"/>
        <w:numPr>
          <w:ilvl w:val="0"/>
          <w:numId w:val="26"/>
        </w:numPr>
        <w:rPr>
          <w:b/>
          <w:bCs/>
        </w:rPr>
      </w:pPr>
      <w:r w:rsidRPr="009979FE">
        <w:rPr>
          <w:rFonts w:cs="Times New Roman"/>
          <w:b/>
          <w:bCs/>
        </w:rPr>
        <w:t>Share Post</w:t>
      </w:r>
    </w:p>
    <w:p w14:paraId="2A38C50B" w14:textId="76BF855A" w:rsidR="000604CC" w:rsidRDefault="000604CC" w:rsidP="000604CC">
      <w:pPr>
        <w:pStyle w:val="ListeParagraf"/>
        <w:ind w:left="1004"/>
      </w:pPr>
      <w:r w:rsidRPr="000604CC">
        <w:t>When the 'share' button on the Home Page is clicked, we expect a pop up with the title 'create post' to open. When the content part in this pop-up is filled and if desired, a photo is added to the post and the 'share' button is clicked, this new post is expected to be seen in the post flow on the homepage and in the user's profile.</w:t>
      </w:r>
    </w:p>
    <w:p w14:paraId="65620B56" w14:textId="77777777" w:rsidR="00813C6E" w:rsidRDefault="00813C6E" w:rsidP="00813C6E">
      <w:pPr>
        <w:pStyle w:val="ListeParagraf"/>
        <w:keepNext/>
        <w:ind w:left="1004"/>
        <w:jc w:val="center"/>
      </w:pPr>
      <w:r>
        <w:rPr>
          <w:noProof/>
        </w:rPr>
        <w:drawing>
          <wp:inline distT="0" distB="0" distL="0" distR="0" wp14:anchorId="6E493DC1" wp14:editId="2B870907">
            <wp:extent cx="2894330" cy="2443416"/>
            <wp:effectExtent l="0" t="0" r="127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7728" cy="2446285"/>
                    </a:xfrm>
                    <a:prstGeom prst="rect">
                      <a:avLst/>
                    </a:prstGeom>
                    <a:noFill/>
                    <a:ln>
                      <a:noFill/>
                    </a:ln>
                  </pic:spPr>
                </pic:pic>
              </a:graphicData>
            </a:graphic>
          </wp:inline>
        </w:drawing>
      </w:r>
    </w:p>
    <w:p w14:paraId="7D59C90A" w14:textId="657E7CE6" w:rsidR="00813C6E" w:rsidRDefault="00813C6E" w:rsidP="00813C6E">
      <w:pPr>
        <w:pStyle w:val="ResimYazs"/>
      </w:pPr>
      <w:bookmarkStart w:id="41" w:name="_Toc62415135"/>
      <w:r>
        <w:t xml:space="preserve">Figure </w:t>
      </w:r>
      <w:r w:rsidR="00166569">
        <w:fldChar w:fldCharType="begin"/>
      </w:r>
      <w:r w:rsidR="00166569">
        <w:instrText xml:space="preserve"> SEQ Figure \* ARABIC </w:instrText>
      </w:r>
      <w:r w:rsidR="00166569">
        <w:fldChar w:fldCharType="separate"/>
      </w:r>
      <w:r w:rsidR="00F721A2">
        <w:rPr>
          <w:noProof/>
        </w:rPr>
        <w:t>4</w:t>
      </w:r>
      <w:r w:rsidR="00166569">
        <w:rPr>
          <w:noProof/>
        </w:rPr>
        <w:fldChar w:fldCharType="end"/>
      </w:r>
      <w:r>
        <w:t xml:space="preserve"> Main Page</w:t>
      </w:r>
      <w:bookmarkEnd w:id="41"/>
    </w:p>
    <w:p w14:paraId="5695F68A" w14:textId="77777777" w:rsidR="00813C6E" w:rsidRDefault="00813C6E" w:rsidP="00813C6E">
      <w:pPr>
        <w:keepNext/>
        <w:jc w:val="center"/>
      </w:pPr>
      <w:r>
        <w:rPr>
          <w:noProof/>
        </w:rPr>
        <w:drawing>
          <wp:inline distT="0" distB="0" distL="0" distR="0" wp14:anchorId="2AD79CFC" wp14:editId="0853871B">
            <wp:extent cx="2620010" cy="1935449"/>
            <wp:effectExtent l="0" t="0" r="0" b="825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63" t="7247" r="-1363" b="14181"/>
                    <a:stretch/>
                  </pic:blipFill>
                  <pic:spPr bwMode="auto">
                    <a:xfrm>
                      <a:off x="0" y="0"/>
                      <a:ext cx="2627972" cy="1941331"/>
                    </a:xfrm>
                    <a:prstGeom prst="rect">
                      <a:avLst/>
                    </a:prstGeom>
                    <a:noFill/>
                    <a:ln>
                      <a:noFill/>
                    </a:ln>
                    <a:extLst>
                      <a:ext uri="{53640926-AAD7-44D8-BBD7-CCE9431645EC}">
                        <a14:shadowObscured xmlns:a14="http://schemas.microsoft.com/office/drawing/2010/main"/>
                      </a:ext>
                    </a:extLst>
                  </pic:spPr>
                </pic:pic>
              </a:graphicData>
            </a:graphic>
          </wp:inline>
        </w:drawing>
      </w:r>
    </w:p>
    <w:p w14:paraId="2C6BBC4A" w14:textId="270AB102" w:rsidR="00813C6E" w:rsidRDefault="00813C6E" w:rsidP="00813C6E">
      <w:pPr>
        <w:pStyle w:val="ResimYazs"/>
      </w:pPr>
      <w:bookmarkStart w:id="42" w:name="_Toc62415136"/>
      <w:r>
        <w:t xml:space="preserve">Figure </w:t>
      </w:r>
      <w:r w:rsidR="00166569">
        <w:fldChar w:fldCharType="begin"/>
      </w:r>
      <w:r w:rsidR="00166569">
        <w:instrText xml:space="preserve"> SEQ Figure \* ARABIC </w:instrText>
      </w:r>
      <w:r w:rsidR="00166569">
        <w:fldChar w:fldCharType="separate"/>
      </w:r>
      <w:r w:rsidR="00F721A2">
        <w:rPr>
          <w:noProof/>
        </w:rPr>
        <w:t>5</w:t>
      </w:r>
      <w:r w:rsidR="00166569">
        <w:rPr>
          <w:noProof/>
        </w:rPr>
        <w:fldChar w:fldCharType="end"/>
      </w:r>
      <w:r>
        <w:t xml:space="preserve"> Create a Post Pop Up</w:t>
      </w:r>
      <w:bookmarkEnd w:id="42"/>
    </w:p>
    <w:p w14:paraId="5A421284" w14:textId="0AA4D69F" w:rsidR="00804C21" w:rsidRDefault="00161F55" w:rsidP="00813C6E">
      <w:pPr>
        <w:pStyle w:val="ListeParagraf"/>
        <w:ind w:left="1004"/>
      </w:pPr>
      <w:r w:rsidRPr="00161F55">
        <w:lastRenderedPageBreak/>
        <w:t>We clicked the 'share' button on the home page, filled in the content in the pop-up, then we pressed the share button in the pop-up.</w:t>
      </w:r>
      <w:r>
        <w:t xml:space="preserve"> </w:t>
      </w:r>
      <w:r w:rsidRPr="00161F55">
        <w:t xml:space="preserve">After that, we saw that our post was displayed smoothly on the homepage and on the user's profile. When we tried the process of creating a new post by adding </w:t>
      </w:r>
      <w:r>
        <w:t xml:space="preserve">a </w:t>
      </w:r>
      <w:r w:rsidRPr="00161F55">
        <w:t>photo, we did not encounter any problems. The photo was successfully displayed in the post.</w:t>
      </w:r>
      <w:r w:rsidR="001E5A44">
        <w:t xml:space="preserve"> </w:t>
      </w:r>
      <w:bookmarkStart w:id="43" w:name="_Hlk61993572"/>
      <w:r w:rsidR="001E5A44" w:rsidRPr="001E5A44">
        <w:t xml:space="preserve">When we looked at our database table, we saw that the new </w:t>
      </w:r>
      <w:r w:rsidR="001E5A44">
        <w:t>post</w:t>
      </w:r>
      <w:r w:rsidR="001E5A44" w:rsidRPr="001E5A44">
        <w:t xml:space="preserve"> was successfully </w:t>
      </w:r>
      <w:r w:rsidR="001E5A44">
        <w:t>stored</w:t>
      </w:r>
      <w:r w:rsidR="001E5A44" w:rsidRPr="001E5A44">
        <w:t>.</w:t>
      </w:r>
      <w:bookmarkEnd w:id="43"/>
    </w:p>
    <w:p w14:paraId="70CA5592" w14:textId="77777777" w:rsidR="00813C6E" w:rsidRPr="000604CC" w:rsidRDefault="00813C6E" w:rsidP="00813C6E">
      <w:pPr>
        <w:pStyle w:val="ListeParagraf"/>
        <w:ind w:left="1004"/>
      </w:pPr>
    </w:p>
    <w:p w14:paraId="61EE6A2C" w14:textId="34EAD89D" w:rsidR="0013747E" w:rsidRPr="006605C9" w:rsidRDefault="0013747E" w:rsidP="0013747E">
      <w:pPr>
        <w:pStyle w:val="ListeParagraf"/>
        <w:numPr>
          <w:ilvl w:val="0"/>
          <w:numId w:val="26"/>
        </w:numPr>
        <w:rPr>
          <w:b/>
          <w:bCs/>
        </w:rPr>
      </w:pPr>
      <w:r w:rsidRPr="009979FE">
        <w:rPr>
          <w:rFonts w:eastAsia="Calibri" w:cs="Times New Roman"/>
          <w:b/>
          <w:bCs/>
          <w:color w:val="auto"/>
          <w:szCs w:val="22"/>
          <w:lang w:eastAsia="en-US" w:bidi="ar-SA"/>
        </w:rPr>
        <w:t>Like Post</w:t>
      </w:r>
    </w:p>
    <w:p w14:paraId="3084CE89" w14:textId="068677D8" w:rsidR="006605C9" w:rsidRDefault="00804C21" w:rsidP="006605C9">
      <w:pPr>
        <w:pStyle w:val="ListeParagraf"/>
        <w:ind w:left="1004"/>
      </w:pPr>
      <w:r w:rsidRPr="00804C21">
        <w:t xml:space="preserve">When we click the </w:t>
      </w:r>
      <w:r w:rsidR="00846A91">
        <w:t>l</w:t>
      </w:r>
      <w:r w:rsidRPr="00804C21">
        <w:t>ike button, we expect the number of likes to increase by one,</w:t>
      </w:r>
      <w:r w:rsidR="004307B4" w:rsidRPr="004307B4">
        <w:t xml:space="preserve"> </w:t>
      </w:r>
      <w:r w:rsidR="004307B4">
        <w:t xml:space="preserve">the </w:t>
      </w:r>
      <w:r w:rsidR="004307B4" w:rsidRPr="002000EE">
        <w:t xml:space="preserve">like button </w:t>
      </w:r>
      <w:r w:rsidR="008E77B5" w:rsidRPr="002000EE">
        <w:t>turns</w:t>
      </w:r>
      <w:r w:rsidR="004307B4" w:rsidRPr="002000EE">
        <w:t xml:space="preserve"> into an unlike button</w:t>
      </w:r>
      <w:r w:rsidRPr="00804C21">
        <w:t xml:space="preserve"> and we expect </w:t>
      </w:r>
      <w:bookmarkStart w:id="44" w:name="_Hlk61991156"/>
      <w:r w:rsidRPr="00804C21">
        <w:t xml:space="preserve">our likes to remain </w:t>
      </w:r>
      <w:bookmarkEnd w:id="44"/>
      <w:r w:rsidRPr="00804C21">
        <w:t>the same when we refresh the page or move to another page.</w:t>
      </w:r>
    </w:p>
    <w:p w14:paraId="79830D2B" w14:textId="0E7FE009" w:rsidR="00764F5F" w:rsidRDefault="00014342" w:rsidP="00764F5F">
      <w:pPr>
        <w:pStyle w:val="ResimYazs"/>
        <w:ind w:left="1440"/>
      </w:pPr>
      <w:r>
        <w:rPr>
          <w:noProof/>
        </w:rPr>
        <w:drawing>
          <wp:inline distT="0" distB="0" distL="0" distR="0" wp14:anchorId="79F9FD22" wp14:editId="794CD1A6">
            <wp:extent cx="1777551" cy="1449533"/>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5304" t="6300" r="831" b="4364"/>
                    <a:stretch/>
                  </pic:blipFill>
                  <pic:spPr bwMode="auto">
                    <a:xfrm>
                      <a:off x="0" y="0"/>
                      <a:ext cx="1818999" cy="1483333"/>
                    </a:xfrm>
                    <a:prstGeom prst="rect">
                      <a:avLst/>
                    </a:prstGeom>
                    <a:noFill/>
                    <a:ln>
                      <a:noFill/>
                    </a:ln>
                    <a:extLst>
                      <a:ext uri="{53640926-AAD7-44D8-BBD7-CCE9431645EC}">
                        <a14:shadowObscured xmlns:a14="http://schemas.microsoft.com/office/drawing/2010/main"/>
                      </a:ext>
                    </a:extLst>
                  </pic:spPr>
                </pic:pic>
              </a:graphicData>
            </a:graphic>
          </wp:inline>
        </w:drawing>
      </w:r>
      <w:r w:rsidR="00580548">
        <w:t xml:space="preserve">  </w:t>
      </w:r>
      <w:r w:rsidR="00580548">
        <w:rPr>
          <w:noProof/>
        </w:rPr>
        <w:drawing>
          <wp:inline distT="0" distB="0" distL="0" distR="0" wp14:anchorId="75385120" wp14:editId="18765A54">
            <wp:extent cx="1855470" cy="1469752"/>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5710" t="4458"/>
                    <a:stretch/>
                  </pic:blipFill>
                  <pic:spPr bwMode="auto">
                    <a:xfrm>
                      <a:off x="0" y="0"/>
                      <a:ext cx="1992074" cy="1577959"/>
                    </a:xfrm>
                    <a:prstGeom prst="rect">
                      <a:avLst/>
                    </a:prstGeom>
                    <a:noFill/>
                    <a:ln>
                      <a:noFill/>
                    </a:ln>
                    <a:extLst>
                      <a:ext uri="{53640926-AAD7-44D8-BBD7-CCE9431645EC}">
                        <a14:shadowObscured xmlns:a14="http://schemas.microsoft.com/office/drawing/2010/main"/>
                      </a:ext>
                    </a:extLst>
                  </pic:spPr>
                </pic:pic>
              </a:graphicData>
            </a:graphic>
          </wp:inline>
        </w:drawing>
      </w:r>
    </w:p>
    <w:p w14:paraId="6C4BDE9D" w14:textId="7869B549" w:rsidR="00764F5F" w:rsidRDefault="00764F5F" w:rsidP="00580548">
      <w:pPr>
        <w:pStyle w:val="ResimYazs"/>
        <w:ind w:left="2160" w:firstLine="720"/>
        <w:jc w:val="both"/>
      </w:pPr>
      <w:bookmarkStart w:id="45" w:name="_Toc62415137"/>
      <w:r>
        <w:t xml:space="preserve">Figure </w:t>
      </w:r>
      <w:r w:rsidR="00166569">
        <w:fldChar w:fldCharType="begin"/>
      </w:r>
      <w:r w:rsidR="00166569">
        <w:instrText xml:space="preserve"> SEQ Figure \* ARABIC </w:instrText>
      </w:r>
      <w:r w:rsidR="00166569">
        <w:fldChar w:fldCharType="separate"/>
      </w:r>
      <w:r w:rsidR="00F721A2">
        <w:rPr>
          <w:noProof/>
        </w:rPr>
        <w:t>6</w:t>
      </w:r>
      <w:r w:rsidR="00166569">
        <w:rPr>
          <w:noProof/>
        </w:rPr>
        <w:fldChar w:fldCharType="end"/>
      </w:r>
      <w:r>
        <w:t xml:space="preserve"> Like Post (1)</w:t>
      </w:r>
      <w:bookmarkStart w:id="46" w:name="_Toc62415138"/>
      <w:bookmarkEnd w:id="45"/>
      <w:r w:rsidR="00580548">
        <w:t xml:space="preserve">      </w:t>
      </w:r>
      <w:r w:rsidR="00580548">
        <w:tab/>
      </w:r>
      <w:r w:rsidR="00580548">
        <w:tab/>
      </w:r>
      <w:r w:rsidR="00F721A2">
        <w:t xml:space="preserve">Figure </w:t>
      </w:r>
      <w:r w:rsidR="00166569">
        <w:fldChar w:fldCharType="begin"/>
      </w:r>
      <w:r w:rsidR="00166569">
        <w:instrText xml:space="preserve"> SEQ Figure \* ARABIC </w:instrText>
      </w:r>
      <w:r w:rsidR="00166569">
        <w:fldChar w:fldCharType="separate"/>
      </w:r>
      <w:r w:rsidR="00F721A2">
        <w:rPr>
          <w:noProof/>
        </w:rPr>
        <w:t>7</w:t>
      </w:r>
      <w:r w:rsidR="00166569">
        <w:rPr>
          <w:noProof/>
        </w:rPr>
        <w:fldChar w:fldCharType="end"/>
      </w:r>
      <w:r w:rsidR="00F721A2">
        <w:t xml:space="preserve"> Like Post (2)</w:t>
      </w:r>
      <w:bookmarkEnd w:id="46"/>
    </w:p>
    <w:p w14:paraId="06099CEC" w14:textId="4BDFCA0A" w:rsidR="002000EE" w:rsidRDefault="002000EE" w:rsidP="006605C9">
      <w:pPr>
        <w:pStyle w:val="ListeParagraf"/>
        <w:ind w:left="1004"/>
      </w:pPr>
      <w:r w:rsidRPr="002000EE">
        <w:t xml:space="preserve">When we clicked the like button on a shared post, we saw that the number of likes increased by one and the like button turned into an unlike button. When we refresh the page, we saw that </w:t>
      </w:r>
      <w:r w:rsidR="00893BDB" w:rsidRPr="00804C21">
        <w:t xml:space="preserve">our like </w:t>
      </w:r>
      <w:r w:rsidR="00893BDB">
        <w:t>is still</w:t>
      </w:r>
      <w:r w:rsidR="00893BDB" w:rsidRPr="00804C21">
        <w:t xml:space="preserve"> remain</w:t>
      </w:r>
      <w:r w:rsidR="00893BDB">
        <w:t xml:space="preserve">. </w:t>
      </w:r>
      <w:r w:rsidR="00893BDB" w:rsidRPr="00893BDB">
        <w:t>When we entered the page of the person who shared the post, we found that our lik</w:t>
      </w:r>
      <w:r w:rsidR="00893BDB">
        <w:t xml:space="preserve">e </w:t>
      </w:r>
      <w:r w:rsidR="00893BDB" w:rsidRPr="00893BDB">
        <w:t xml:space="preserve">was also </w:t>
      </w:r>
      <w:r w:rsidR="00893BDB">
        <w:t>remain</w:t>
      </w:r>
      <w:r w:rsidR="00893BDB" w:rsidRPr="00893BDB">
        <w:t xml:space="preserve"> there.</w:t>
      </w:r>
    </w:p>
    <w:p w14:paraId="6356B853" w14:textId="77777777" w:rsidR="00E72D08" w:rsidRPr="00804C21" w:rsidRDefault="00E72D08" w:rsidP="006605C9">
      <w:pPr>
        <w:pStyle w:val="ListeParagraf"/>
        <w:ind w:left="1004"/>
      </w:pPr>
    </w:p>
    <w:p w14:paraId="0DA68981" w14:textId="7E8B162B" w:rsidR="0013747E" w:rsidRPr="00F32869" w:rsidRDefault="0013747E" w:rsidP="0013747E">
      <w:pPr>
        <w:pStyle w:val="ListeParagraf"/>
        <w:numPr>
          <w:ilvl w:val="0"/>
          <w:numId w:val="26"/>
        </w:numPr>
        <w:rPr>
          <w:b/>
          <w:bCs/>
        </w:rPr>
      </w:pPr>
      <w:r w:rsidRPr="009979FE">
        <w:rPr>
          <w:rFonts w:cs="Times New Roman"/>
          <w:b/>
          <w:bCs/>
        </w:rPr>
        <w:t>Add Comment</w:t>
      </w:r>
    </w:p>
    <w:p w14:paraId="38DE79DD" w14:textId="76722E60" w:rsidR="00F32869" w:rsidRDefault="00E72D08" w:rsidP="00F32869">
      <w:pPr>
        <w:pStyle w:val="ListeParagraf"/>
        <w:ind w:left="1004"/>
      </w:pPr>
      <w:r w:rsidRPr="00E72D08">
        <w:t>When a comment is made, we expect to see it under the relevant post.</w:t>
      </w:r>
    </w:p>
    <w:p w14:paraId="731B120B" w14:textId="77777777" w:rsidR="006156FC" w:rsidRDefault="006156FC" w:rsidP="006156FC">
      <w:pPr>
        <w:pStyle w:val="ListeParagraf"/>
        <w:keepNext/>
        <w:ind w:left="1004"/>
        <w:jc w:val="center"/>
      </w:pPr>
      <w:r>
        <w:rPr>
          <w:noProof/>
        </w:rPr>
        <w:drawing>
          <wp:inline distT="0" distB="0" distL="0" distR="0" wp14:anchorId="12192B66" wp14:editId="0C5E9799">
            <wp:extent cx="2725623" cy="169164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4799" cy="1697335"/>
                    </a:xfrm>
                    <a:prstGeom prst="rect">
                      <a:avLst/>
                    </a:prstGeom>
                    <a:noFill/>
                    <a:ln>
                      <a:noFill/>
                    </a:ln>
                  </pic:spPr>
                </pic:pic>
              </a:graphicData>
            </a:graphic>
          </wp:inline>
        </w:drawing>
      </w:r>
    </w:p>
    <w:p w14:paraId="70901692" w14:textId="721FD597" w:rsidR="006156FC" w:rsidRDefault="006156FC" w:rsidP="006156FC">
      <w:pPr>
        <w:pStyle w:val="ResimYazs"/>
      </w:pPr>
      <w:bookmarkStart w:id="47" w:name="_Toc62415139"/>
      <w:r>
        <w:t xml:space="preserve">Figure </w:t>
      </w:r>
      <w:r w:rsidR="00166569">
        <w:fldChar w:fldCharType="begin"/>
      </w:r>
      <w:r w:rsidR="00166569">
        <w:instrText xml:space="preserve"> SEQ Figure \* ARABIC </w:instrText>
      </w:r>
      <w:r w:rsidR="00166569">
        <w:fldChar w:fldCharType="separate"/>
      </w:r>
      <w:r w:rsidR="00F721A2">
        <w:rPr>
          <w:noProof/>
        </w:rPr>
        <w:t>8</w:t>
      </w:r>
      <w:r w:rsidR="00166569">
        <w:rPr>
          <w:noProof/>
        </w:rPr>
        <w:fldChar w:fldCharType="end"/>
      </w:r>
      <w:r>
        <w:t xml:space="preserve"> Add Comment (1)</w:t>
      </w:r>
      <w:bookmarkEnd w:id="47"/>
    </w:p>
    <w:p w14:paraId="57F47D58" w14:textId="77777777" w:rsidR="006156FC" w:rsidRDefault="006156FC" w:rsidP="00C32CC2">
      <w:pPr>
        <w:pStyle w:val="ListeParagraf"/>
        <w:keepNext/>
        <w:ind w:left="1004"/>
        <w:jc w:val="center"/>
      </w:pPr>
      <w:r>
        <w:rPr>
          <w:noProof/>
        </w:rPr>
        <w:lastRenderedPageBreak/>
        <w:drawing>
          <wp:inline distT="0" distB="0" distL="0" distR="0" wp14:anchorId="495B6EEA" wp14:editId="541608A3">
            <wp:extent cx="2545080" cy="2206781"/>
            <wp:effectExtent l="0" t="0" r="762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6930" cy="2312434"/>
                    </a:xfrm>
                    <a:prstGeom prst="rect">
                      <a:avLst/>
                    </a:prstGeom>
                    <a:noFill/>
                    <a:ln>
                      <a:noFill/>
                    </a:ln>
                  </pic:spPr>
                </pic:pic>
              </a:graphicData>
            </a:graphic>
          </wp:inline>
        </w:drawing>
      </w:r>
    </w:p>
    <w:p w14:paraId="156A1B1A" w14:textId="6B93AED1" w:rsidR="006156FC" w:rsidRDefault="006156FC" w:rsidP="00C32CC2">
      <w:pPr>
        <w:pStyle w:val="ResimYazs"/>
      </w:pPr>
      <w:bookmarkStart w:id="48" w:name="_Toc62415140"/>
      <w:r>
        <w:t xml:space="preserve">Figure </w:t>
      </w:r>
      <w:r w:rsidR="00166569">
        <w:fldChar w:fldCharType="begin"/>
      </w:r>
      <w:r w:rsidR="00166569">
        <w:instrText xml:space="preserve"> SEQ Figure \* ARABIC </w:instrText>
      </w:r>
      <w:r w:rsidR="00166569">
        <w:fldChar w:fldCharType="separate"/>
      </w:r>
      <w:r w:rsidR="00F721A2">
        <w:rPr>
          <w:noProof/>
        </w:rPr>
        <w:t>9</w:t>
      </w:r>
      <w:r w:rsidR="00166569">
        <w:rPr>
          <w:noProof/>
        </w:rPr>
        <w:fldChar w:fldCharType="end"/>
      </w:r>
      <w:r>
        <w:t xml:space="preserve"> Add Comment(2)</w:t>
      </w:r>
      <w:bookmarkEnd w:id="48"/>
    </w:p>
    <w:p w14:paraId="449BB314" w14:textId="2A6C9EED" w:rsidR="00E72D08" w:rsidRDefault="00E72D08" w:rsidP="00F32869">
      <w:pPr>
        <w:pStyle w:val="ListeParagraf"/>
        <w:ind w:left="1004"/>
      </w:pPr>
      <w:r w:rsidRPr="00E72D08">
        <w:t>In the comment section under a post, we wrote a comment to the section that says 'add comment' and clicked the 'send' button. Afterwards, the comment we wrote under the post was successfully viewed.</w:t>
      </w:r>
      <w:r w:rsidRPr="00E72D08">
        <w:rPr>
          <w:rFonts w:ascii="Helvetica" w:eastAsiaTheme="minorHAnsi" w:hAnsi="Helvetica" w:cstheme="minorBidi"/>
          <w:sz w:val="27"/>
          <w:szCs w:val="27"/>
          <w:shd w:val="clear" w:color="auto" w:fill="F5F5F5"/>
          <w:lang w:eastAsia="en-US" w:bidi="ar-SA"/>
        </w:rPr>
        <w:t xml:space="preserve"> </w:t>
      </w:r>
      <w:r w:rsidRPr="00E72D08">
        <w:t>In addition, the posted comment started to appear under the My Comments section on the author's profile page.</w:t>
      </w:r>
      <w:r w:rsidR="003D74F5">
        <w:t xml:space="preserve"> </w:t>
      </w:r>
      <w:r w:rsidR="003D74F5" w:rsidRPr="003D74F5">
        <w:t xml:space="preserve">When we looked at our database table, we saw that the new </w:t>
      </w:r>
      <w:r w:rsidR="003D74F5">
        <w:t>comment</w:t>
      </w:r>
      <w:r w:rsidR="003D74F5" w:rsidRPr="003D74F5">
        <w:t xml:space="preserve"> was successfully stored.</w:t>
      </w:r>
    </w:p>
    <w:p w14:paraId="65763C6D" w14:textId="77777777" w:rsidR="00E72D08" w:rsidRPr="00E72D08" w:rsidRDefault="00E72D08" w:rsidP="00F32869">
      <w:pPr>
        <w:pStyle w:val="ListeParagraf"/>
        <w:ind w:left="1004"/>
      </w:pPr>
    </w:p>
    <w:p w14:paraId="72D3FAC2" w14:textId="32DF2266" w:rsidR="0013747E" w:rsidRPr="00E84B53" w:rsidRDefault="0013747E" w:rsidP="0013747E">
      <w:pPr>
        <w:pStyle w:val="ListeParagraf"/>
        <w:numPr>
          <w:ilvl w:val="0"/>
          <w:numId w:val="26"/>
        </w:numPr>
        <w:rPr>
          <w:b/>
          <w:bCs/>
        </w:rPr>
      </w:pPr>
      <w:r w:rsidRPr="009979FE">
        <w:rPr>
          <w:rFonts w:cs="Times New Roman"/>
          <w:b/>
          <w:bCs/>
        </w:rPr>
        <w:t>Search</w:t>
      </w:r>
    </w:p>
    <w:p w14:paraId="35378117" w14:textId="7D675747" w:rsidR="00E84B53" w:rsidRDefault="00E84B53" w:rsidP="00E84B53">
      <w:pPr>
        <w:pStyle w:val="ListeParagraf"/>
        <w:ind w:left="1004"/>
      </w:pPr>
      <w:r w:rsidRPr="00E84B53">
        <w:t>When we use the search function, we expect results related to the words we enter as input.</w:t>
      </w:r>
    </w:p>
    <w:p w14:paraId="78260ED7" w14:textId="77777777" w:rsidR="00081B3F" w:rsidRDefault="00081B3F" w:rsidP="00081B3F">
      <w:pPr>
        <w:pStyle w:val="ListeParagraf"/>
        <w:keepNext/>
        <w:ind w:left="1004"/>
        <w:jc w:val="center"/>
      </w:pPr>
      <w:r>
        <w:rPr>
          <w:noProof/>
        </w:rPr>
        <w:drawing>
          <wp:inline distT="0" distB="0" distL="0" distR="0" wp14:anchorId="1638C51E" wp14:editId="0BC1111F">
            <wp:extent cx="2930580" cy="2217420"/>
            <wp:effectExtent l="0" t="0" r="317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4190" cy="2227718"/>
                    </a:xfrm>
                    <a:prstGeom prst="rect">
                      <a:avLst/>
                    </a:prstGeom>
                    <a:noFill/>
                    <a:ln>
                      <a:noFill/>
                    </a:ln>
                  </pic:spPr>
                </pic:pic>
              </a:graphicData>
            </a:graphic>
          </wp:inline>
        </w:drawing>
      </w:r>
    </w:p>
    <w:p w14:paraId="008C315D" w14:textId="1614131B" w:rsidR="00081B3F" w:rsidRDefault="00081B3F" w:rsidP="00081B3F">
      <w:pPr>
        <w:pStyle w:val="ResimYazs"/>
      </w:pPr>
      <w:bookmarkStart w:id="49" w:name="_Toc62415141"/>
      <w:r>
        <w:t xml:space="preserve">Figure </w:t>
      </w:r>
      <w:r w:rsidR="00166569">
        <w:fldChar w:fldCharType="begin"/>
      </w:r>
      <w:r w:rsidR="00166569">
        <w:instrText xml:space="preserve"> SEQ Figure \* ARABIC </w:instrText>
      </w:r>
      <w:r w:rsidR="00166569">
        <w:fldChar w:fldCharType="separate"/>
      </w:r>
      <w:r w:rsidR="00F721A2">
        <w:rPr>
          <w:noProof/>
        </w:rPr>
        <w:t>10</w:t>
      </w:r>
      <w:r w:rsidR="00166569">
        <w:rPr>
          <w:noProof/>
        </w:rPr>
        <w:fldChar w:fldCharType="end"/>
      </w:r>
      <w:r>
        <w:t xml:space="preserve"> Search Page</w:t>
      </w:r>
      <w:bookmarkEnd w:id="49"/>
    </w:p>
    <w:p w14:paraId="47CBE553" w14:textId="592BCAE1" w:rsidR="00E84B53" w:rsidRDefault="00E84B53" w:rsidP="00E04236">
      <w:pPr>
        <w:pStyle w:val="ListeParagraf"/>
        <w:ind w:left="1004"/>
      </w:pPr>
      <w:r>
        <w:t>In exchange for the various words or letters we typed in the search bar,</w:t>
      </w:r>
      <w:r w:rsidR="00E04236">
        <w:t xml:space="preserve"> w</w:t>
      </w:r>
      <w:r>
        <w:t>e saw that results containing those words or letters were successfully displayed.</w:t>
      </w:r>
      <w:r w:rsidR="00E04236">
        <w:t xml:space="preserve"> </w:t>
      </w:r>
      <w:r w:rsidRPr="00E84B53">
        <w:t>When we left the search bar blank without typing anything, we got a result showing all users in the system.</w:t>
      </w:r>
    </w:p>
    <w:p w14:paraId="7272CDE2" w14:textId="77777777" w:rsidR="00E84B53" w:rsidRPr="00E84B53" w:rsidRDefault="00E84B53" w:rsidP="00E84B53">
      <w:pPr>
        <w:pStyle w:val="ListeParagraf"/>
        <w:ind w:left="1004"/>
      </w:pPr>
    </w:p>
    <w:p w14:paraId="5FF54E1C" w14:textId="60C2684E" w:rsidR="00CE65FE" w:rsidRPr="00CE65FE" w:rsidRDefault="00CE65FE" w:rsidP="00CE65FE">
      <w:pPr>
        <w:pStyle w:val="ListeParagraf"/>
        <w:numPr>
          <w:ilvl w:val="0"/>
          <w:numId w:val="26"/>
        </w:numPr>
        <w:rPr>
          <w:b/>
          <w:bCs/>
        </w:rPr>
      </w:pPr>
      <w:r w:rsidRPr="009979FE">
        <w:rPr>
          <w:rFonts w:cs="Times New Roman"/>
          <w:b/>
          <w:bCs/>
        </w:rPr>
        <w:t>Follow User</w:t>
      </w:r>
    </w:p>
    <w:p w14:paraId="022A7309" w14:textId="4F213003" w:rsidR="00CE65FE" w:rsidRDefault="00CE65FE" w:rsidP="00CE65FE">
      <w:pPr>
        <w:pStyle w:val="ListeParagraf"/>
        <w:ind w:left="1004"/>
        <w:rPr>
          <w:lang w:val="en"/>
        </w:rPr>
      </w:pPr>
      <w:r w:rsidRPr="00CE65FE">
        <w:t>When we follow a user, we expect the 'follow' button belonging to the user to turn into an 'unfollow' button,</w:t>
      </w:r>
      <w:r>
        <w:t xml:space="preserve"> </w:t>
      </w:r>
      <w:r w:rsidRPr="00CE65FE">
        <w:rPr>
          <w:lang w:val="en"/>
        </w:rPr>
        <w:t xml:space="preserve">the followed person's posts to be displayed in the post flow on the home page and the </w:t>
      </w:r>
      <w:r>
        <w:rPr>
          <w:lang w:val="en"/>
        </w:rPr>
        <w:t>following</w:t>
      </w:r>
      <w:r w:rsidRPr="00CE65FE">
        <w:rPr>
          <w:lang w:val="en"/>
        </w:rPr>
        <w:t xml:space="preserve"> event to be recorded in the database.</w:t>
      </w:r>
    </w:p>
    <w:p w14:paraId="035074F0" w14:textId="5CA73AFE" w:rsidR="00390B88" w:rsidRDefault="001E7287" w:rsidP="00390B88">
      <w:pPr>
        <w:pStyle w:val="ListeParagraf"/>
        <w:keepNext/>
        <w:ind w:left="1004"/>
        <w:jc w:val="center"/>
      </w:pPr>
      <w:r>
        <w:rPr>
          <w:noProof/>
        </w:rPr>
        <w:drawing>
          <wp:inline distT="0" distB="0" distL="0" distR="0" wp14:anchorId="7DC45C97" wp14:editId="4269CE93">
            <wp:extent cx="1950720" cy="195072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40A2CF90" w14:textId="008EA1E3" w:rsidR="00390B88" w:rsidRDefault="00390B88" w:rsidP="00390B88">
      <w:pPr>
        <w:pStyle w:val="ResimYazs"/>
      </w:pPr>
      <w:bookmarkStart w:id="50" w:name="_Toc62415142"/>
      <w:r>
        <w:t xml:space="preserve">Figure </w:t>
      </w:r>
      <w:r w:rsidR="00166569">
        <w:fldChar w:fldCharType="begin"/>
      </w:r>
      <w:r w:rsidR="00166569">
        <w:instrText xml:space="preserve"> SEQ Figure \* AR</w:instrText>
      </w:r>
      <w:r w:rsidR="00166569">
        <w:instrText xml:space="preserve">ABIC </w:instrText>
      </w:r>
      <w:r w:rsidR="00166569">
        <w:fldChar w:fldCharType="separate"/>
      </w:r>
      <w:r w:rsidR="00F721A2">
        <w:rPr>
          <w:noProof/>
        </w:rPr>
        <w:t>11</w:t>
      </w:r>
      <w:r w:rsidR="00166569">
        <w:rPr>
          <w:noProof/>
        </w:rPr>
        <w:fldChar w:fldCharType="end"/>
      </w:r>
      <w:r>
        <w:t xml:space="preserve"> Follow (1)</w:t>
      </w:r>
      <w:bookmarkEnd w:id="50"/>
    </w:p>
    <w:p w14:paraId="2BFD7DD8" w14:textId="25281AAF" w:rsidR="00390B88" w:rsidRDefault="00390B88" w:rsidP="00390B88">
      <w:pPr>
        <w:pStyle w:val="ListeParagraf"/>
        <w:keepNext/>
        <w:ind w:left="1004"/>
        <w:jc w:val="center"/>
      </w:pPr>
      <w:r>
        <w:rPr>
          <w:noProof/>
          <w:lang w:val="en"/>
        </w:rPr>
        <w:drawing>
          <wp:inline distT="0" distB="0" distL="0" distR="0" wp14:anchorId="19600ACD" wp14:editId="044D9944">
            <wp:extent cx="1935480" cy="1935480"/>
            <wp:effectExtent l="0" t="0" r="762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14:paraId="473BC027" w14:textId="67356AA3" w:rsidR="002A476C" w:rsidRDefault="00390B88" w:rsidP="00390B88">
      <w:pPr>
        <w:pStyle w:val="ResimYazs"/>
        <w:rPr>
          <w:lang w:val="en"/>
        </w:rPr>
      </w:pPr>
      <w:bookmarkStart w:id="51" w:name="_Toc62415143"/>
      <w:r>
        <w:t xml:space="preserve">Figure </w:t>
      </w:r>
      <w:r w:rsidR="00166569">
        <w:fldChar w:fldCharType="begin"/>
      </w:r>
      <w:r w:rsidR="00166569">
        <w:instrText xml:space="preserve"> SEQ Figure \* ARABIC </w:instrText>
      </w:r>
      <w:r w:rsidR="00166569">
        <w:fldChar w:fldCharType="separate"/>
      </w:r>
      <w:r w:rsidR="00F721A2">
        <w:rPr>
          <w:noProof/>
        </w:rPr>
        <w:t>12</w:t>
      </w:r>
      <w:r w:rsidR="00166569">
        <w:rPr>
          <w:noProof/>
        </w:rPr>
        <w:fldChar w:fldCharType="end"/>
      </w:r>
      <w:r>
        <w:t xml:space="preserve"> Follow (2)</w:t>
      </w:r>
      <w:bookmarkEnd w:id="51"/>
    </w:p>
    <w:p w14:paraId="08BFA60B" w14:textId="030C5315" w:rsidR="0091573E" w:rsidRPr="00693A4F" w:rsidRDefault="0091573E" w:rsidP="00693A4F">
      <w:pPr>
        <w:pStyle w:val="ListeParagraf"/>
        <w:ind w:left="1004"/>
        <w:rPr>
          <w:lang w:val="en"/>
        </w:rPr>
      </w:pPr>
      <w:r w:rsidRPr="0091573E">
        <w:t>When we</w:t>
      </w:r>
      <w:r w:rsidR="0020427B">
        <w:t xml:space="preserve"> clicked ‘follow’ button and</w:t>
      </w:r>
      <w:r w:rsidRPr="0091573E">
        <w:t xml:space="preserve"> followed a user in the system, we saw that the 'follow' button belonging to the user turned into an 'unfollow' button</w:t>
      </w:r>
      <w:r w:rsidR="00CD2237">
        <w:t>,</w:t>
      </w:r>
      <w:r w:rsidRPr="0091573E">
        <w:t xml:space="preserve"> we saw that the posts of this person we are following are included in the post flow</w:t>
      </w:r>
      <w:r w:rsidR="00CD2237" w:rsidRPr="00CD2237">
        <w:t xml:space="preserve"> </w:t>
      </w:r>
      <w:r w:rsidR="00CD2237" w:rsidRPr="0091573E">
        <w:t>on the home page</w:t>
      </w:r>
      <w:r w:rsidR="002E32AA">
        <w:t>,</w:t>
      </w:r>
      <w:r w:rsidR="002E32AA" w:rsidRPr="002E32AA">
        <w:t xml:space="preserve"> we saw that the number of followers of the person followed increased </w:t>
      </w:r>
      <w:r w:rsidR="002E32AA">
        <w:t xml:space="preserve">by </w:t>
      </w:r>
      <w:r w:rsidR="002E32AA" w:rsidRPr="002E32AA">
        <w:t>one and the number of followers</w:t>
      </w:r>
      <w:r w:rsidR="002E32AA">
        <w:t xml:space="preserve"> of</w:t>
      </w:r>
      <w:r w:rsidR="002E32AA" w:rsidRPr="002E32AA">
        <w:t xml:space="preserve"> </w:t>
      </w:r>
      <w:r w:rsidR="002E32AA">
        <w:t>us</w:t>
      </w:r>
      <w:r w:rsidR="002E32AA" w:rsidRPr="002E32AA">
        <w:t xml:space="preserve"> increased by one</w:t>
      </w:r>
      <w:r w:rsidR="00693A4F">
        <w:t xml:space="preserve"> a</w:t>
      </w:r>
      <w:r>
        <w:t>nd</w:t>
      </w:r>
      <w:r w:rsidR="00693A4F">
        <w:t xml:space="preserve"> </w:t>
      </w:r>
      <w:r w:rsidRPr="0091573E">
        <w:t xml:space="preserve">when we checked the database, we saw that this </w:t>
      </w:r>
      <w:r w:rsidR="0012733B">
        <w:t>following</w:t>
      </w:r>
      <w:r w:rsidRPr="0091573E">
        <w:t xml:space="preserve"> event was successfully recorded.</w:t>
      </w:r>
      <w:r w:rsidR="002E32AA">
        <w:t xml:space="preserve"> </w:t>
      </w:r>
    </w:p>
    <w:p w14:paraId="1D2853E7" w14:textId="50B57C3B" w:rsidR="00CE65FE" w:rsidRDefault="00CE65FE" w:rsidP="00CE65FE">
      <w:pPr>
        <w:pStyle w:val="ListeParagraf"/>
        <w:ind w:left="1004"/>
      </w:pPr>
    </w:p>
    <w:p w14:paraId="5D6BB2EE" w14:textId="07BC49F4" w:rsidR="006F758C" w:rsidRDefault="006F758C" w:rsidP="00CE65FE">
      <w:pPr>
        <w:pStyle w:val="ListeParagraf"/>
        <w:ind w:left="1004"/>
      </w:pPr>
    </w:p>
    <w:p w14:paraId="5D6DC1EC" w14:textId="56B561FC" w:rsidR="006F758C" w:rsidRDefault="006F758C" w:rsidP="00CE65FE">
      <w:pPr>
        <w:pStyle w:val="ListeParagraf"/>
        <w:ind w:left="1004"/>
      </w:pPr>
    </w:p>
    <w:p w14:paraId="077CE5EE" w14:textId="77777777" w:rsidR="006F758C" w:rsidRPr="00CE65FE" w:rsidRDefault="006F758C" w:rsidP="00CE65FE">
      <w:pPr>
        <w:pStyle w:val="ListeParagraf"/>
        <w:ind w:left="1004"/>
      </w:pPr>
    </w:p>
    <w:p w14:paraId="1693430C" w14:textId="76BBEC5A" w:rsidR="002E32AA" w:rsidRPr="007B2927" w:rsidRDefault="002E32AA" w:rsidP="002E32AA">
      <w:pPr>
        <w:pStyle w:val="ListeParagraf"/>
        <w:numPr>
          <w:ilvl w:val="0"/>
          <w:numId w:val="26"/>
        </w:numPr>
        <w:rPr>
          <w:b/>
          <w:bCs/>
        </w:rPr>
      </w:pPr>
      <w:r w:rsidRPr="009979FE">
        <w:rPr>
          <w:rFonts w:eastAsia="Calibri" w:cs="Times New Roman"/>
          <w:b/>
          <w:bCs/>
          <w:color w:val="auto"/>
          <w:szCs w:val="22"/>
          <w:lang w:eastAsia="en-US" w:bidi="ar-SA"/>
        </w:rPr>
        <w:lastRenderedPageBreak/>
        <w:t>Update Profile Information</w:t>
      </w:r>
    </w:p>
    <w:p w14:paraId="2267251E" w14:textId="23D64629" w:rsidR="007B2927" w:rsidRDefault="009A03A8" w:rsidP="007B2927">
      <w:pPr>
        <w:pStyle w:val="ListeParagraf"/>
        <w:ind w:left="1004"/>
      </w:pPr>
      <w:r w:rsidRPr="009A03A8">
        <w:t>When a user wants to update their information, we expect that the information they have changed is registered in the database and that their information is changed and updated with new information wherever it appears on the website.</w:t>
      </w:r>
    </w:p>
    <w:p w14:paraId="45991537" w14:textId="77777777" w:rsidR="00715261" w:rsidRDefault="00715261" w:rsidP="00715261">
      <w:pPr>
        <w:pStyle w:val="ListeParagraf"/>
        <w:keepNext/>
        <w:ind w:left="1004"/>
        <w:jc w:val="center"/>
      </w:pPr>
      <w:r>
        <w:rPr>
          <w:noProof/>
        </w:rPr>
        <w:drawing>
          <wp:inline distT="0" distB="0" distL="0" distR="0" wp14:anchorId="2E132982" wp14:editId="2172843E">
            <wp:extent cx="3670451" cy="2385060"/>
            <wp:effectExtent l="0" t="0" r="635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6405" cy="2395427"/>
                    </a:xfrm>
                    <a:prstGeom prst="rect">
                      <a:avLst/>
                    </a:prstGeom>
                    <a:noFill/>
                    <a:ln>
                      <a:noFill/>
                    </a:ln>
                  </pic:spPr>
                </pic:pic>
              </a:graphicData>
            </a:graphic>
          </wp:inline>
        </w:drawing>
      </w:r>
    </w:p>
    <w:p w14:paraId="6E4E55A7" w14:textId="2C9AEED9" w:rsidR="00C2796A" w:rsidRDefault="00715261" w:rsidP="00715261">
      <w:pPr>
        <w:pStyle w:val="ResimYazs"/>
      </w:pPr>
      <w:bookmarkStart w:id="52" w:name="_Toc62415144"/>
      <w:r>
        <w:t xml:space="preserve">Figure </w:t>
      </w:r>
      <w:r w:rsidR="00166569">
        <w:fldChar w:fldCharType="begin"/>
      </w:r>
      <w:r w:rsidR="00166569">
        <w:instrText xml:space="preserve"> SEQ Figure \* ARABIC </w:instrText>
      </w:r>
      <w:r w:rsidR="00166569">
        <w:fldChar w:fldCharType="separate"/>
      </w:r>
      <w:r w:rsidR="00F721A2">
        <w:rPr>
          <w:noProof/>
        </w:rPr>
        <w:t>13</w:t>
      </w:r>
      <w:r w:rsidR="00166569">
        <w:rPr>
          <w:noProof/>
        </w:rPr>
        <w:fldChar w:fldCharType="end"/>
      </w:r>
      <w:r>
        <w:t xml:space="preserve"> Settings - User Information Page</w:t>
      </w:r>
      <w:bookmarkEnd w:id="52"/>
    </w:p>
    <w:p w14:paraId="6E30E323" w14:textId="0293B69C" w:rsidR="0066292F" w:rsidRDefault="0066292F" w:rsidP="007B2927">
      <w:pPr>
        <w:pStyle w:val="ListeParagraf"/>
        <w:ind w:left="1004"/>
      </w:pPr>
      <w:r w:rsidRPr="0066292F">
        <w:t xml:space="preserve">In the User information tab on the Settings page, we changed the name, surname, </w:t>
      </w:r>
      <w:r w:rsidR="008666CB" w:rsidRPr="0066292F">
        <w:t>city,</w:t>
      </w:r>
      <w:r w:rsidRPr="0066292F">
        <w:t xml:space="preserve"> and occupation information and pressed the 'save changes' button.</w:t>
      </w:r>
    </w:p>
    <w:p w14:paraId="77D1275B" w14:textId="3D96C0FA" w:rsidR="008666CB" w:rsidRDefault="008666CB" w:rsidP="007B2927">
      <w:pPr>
        <w:pStyle w:val="ListeParagraf"/>
        <w:ind w:left="1004"/>
      </w:pPr>
      <w:r w:rsidRPr="008666CB">
        <w:t>We saw that the information we changed was saved in the database, and that new information was updated on our profile page and then on our posts in the post flow.</w:t>
      </w:r>
    </w:p>
    <w:p w14:paraId="5B760DA9" w14:textId="77777777" w:rsidR="00CA7069" w:rsidRPr="009A03A8" w:rsidRDefault="00CA7069" w:rsidP="007B2927">
      <w:pPr>
        <w:pStyle w:val="ListeParagraf"/>
        <w:ind w:left="1004"/>
      </w:pPr>
    </w:p>
    <w:p w14:paraId="46CBBB48" w14:textId="2E2049AE" w:rsidR="00172C05" w:rsidRPr="00172C05" w:rsidRDefault="00172C05" w:rsidP="00172C05">
      <w:pPr>
        <w:pStyle w:val="ListeParagraf"/>
        <w:numPr>
          <w:ilvl w:val="0"/>
          <w:numId w:val="26"/>
        </w:numPr>
        <w:rPr>
          <w:b/>
          <w:bCs/>
        </w:rPr>
      </w:pPr>
      <w:r w:rsidRPr="009979FE">
        <w:rPr>
          <w:rFonts w:cs="Times New Roman"/>
          <w:b/>
          <w:bCs/>
        </w:rPr>
        <w:t xml:space="preserve">Delete Post </w:t>
      </w:r>
    </w:p>
    <w:p w14:paraId="3F8BBD57" w14:textId="13BBA595" w:rsidR="00172C05" w:rsidRDefault="00172C05" w:rsidP="00172C05">
      <w:pPr>
        <w:pStyle w:val="ListeParagraf"/>
        <w:ind w:left="1004"/>
      </w:pPr>
      <w:bookmarkStart w:id="53" w:name="_Hlk62075714"/>
      <w:r w:rsidRPr="00CD2237">
        <w:t xml:space="preserve">When a post is deleted, our expectation is </w:t>
      </w:r>
      <w:bookmarkStart w:id="54" w:name="_Hlk62075591"/>
      <w:r w:rsidRPr="00CD2237">
        <w:t xml:space="preserve">to remove the post from both profile of the person who shared the post and the post </w:t>
      </w:r>
      <w:r w:rsidR="00DF5E33">
        <w:t>flow</w:t>
      </w:r>
      <w:r w:rsidRPr="00CD2237">
        <w:t xml:space="preserve"> on the home page.</w:t>
      </w:r>
      <w:r>
        <w:t xml:space="preserve"> </w:t>
      </w:r>
      <w:bookmarkEnd w:id="54"/>
    </w:p>
    <w:p w14:paraId="6FC5433B" w14:textId="37F1A303" w:rsidR="00172C05" w:rsidRDefault="00172C05" w:rsidP="00172C05">
      <w:pPr>
        <w:pStyle w:val="ListeParagraf"/>
        <w:ind w:left="1004"/>
      </w:pPr>
      <w:r w:rsidRPr="00172C05">
        <w:t>Posts can be deleted by both the owner</w:t>
      </w:r>
      <w:r>
        <w:t xml:space="preserve"> of the post</w:t>
      </w:r>
      <w:r w:rsidRPr="00172C05">
        <w:t xml:space="preserve"> and the admin.</w:t>
      </w:r>
    </w:p>
    <w:p w14:paraId="2A6B3B8A" w14:textId="77777777" w:rsidR="001107BD" w:rsidRDefault="001107BD" w:rsidP="001107BD">
      <w:pPr>
        <w:pStyle w:val="ListeParagraf"/>
        <w:keepNext/>
        <w:ind w:left="1004"/>
        <w:jc w:val="center"/>
      </w:pPr>
      <w:r>
        <w:rPr>
          <w:noProof/>
        </w:rPr>
        <w:drawing>
          <wp:inline distT="0" distB="0" distL="0" distR="0" wp14:anchorId="307598C3" wp14:editId="7F73AAD2">
            <wp:extent cx="3265751" cy="20497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4861" cy="2061775"/>
                    </a:xfrm>
                    <a:prstGeom prst="rect">
                      <a:avLst/>
                    </a:prstGeom>
                    <a:noFill/>
                    <a:ln>
                      <a:noFill/>
                    </a:ln>
                  </pic:spPr>
                </pic:pic>
              </a:graphicData>
            </a:graphic>
          </wp:inline>
        </w:drawing>
      </w:r>
    </w:p>
    <w:p w14:paraId="4C078DF8" w14:textId="7FEA64F2" w:rsidR="00181D1A" w:rsidRDefault="001107BD" w:rsidP="001107BD">
      <w:pPr>
        <w:pStyle w:val="ResimYazs"/>
      </w:pPr>
      <w:bookmarkStart w:id="55" w:name="_Toc62415145"/>
      <w:r>
        <w:t xml:space="preserve">Figure </w:t>
      </w:r>
      <w:r w:rsidR="00166569">
        <w:fldChar w:fldCharType="begin"/>
      </w:r>
      <w:r w:rsidR="00166569">
        <w:instrText xml:space="preserve"> SEQ Figure \* ARABIC </w:instrText>
      </w:r>
      <w:r w:rsidR="00166569">
        <w:fldChar w:fldCharType="separate"/>
      </w:r>
      <w:r w:rsidR="00F721A2">
        <w:rPr>
          <w:noProof/>
        </w:rPr>
        <w:t>14</w:t>
      </w:r>
      <w:r w:rsidR="00166569">
        <w:rPr>
          <w:noProof/>
        </w:rPr>
        <w:fldChar w:fldCharType="end"/>
      </w:r>
      <w:r>
        <w:t xml:space="preserve"> Delete Post (User)</w:t>
      </w:r>
      <w:bookmarkEnd w:id="55"/>
    </w:p>
    <w:p w14:paraId="6D0B9B19" w14:textId="203C678A" w:rsidR="006273CF" w:rsidRDefault="00172C05" w:rsidP="00DB13D6">
      <w:pPr>
        <w:pStyle w:val="ListeParagraf"/>
        <w:ind w:left="1004"/>
      </w:pPr>
      <w:r w:rsidRPr="00172C05">
        <w:lastRenderedPageBreak/>
        <w:t xml:space="preserve">In order to be able to delete the post on the user's side, </w:t>
      </w:r>
      <w:bookmarkStart w:id="56" w:name="_Hlk62142604"/>
      <w:r w:rsidRPr="00172C05">
        <w:t xml:space="preserve">we </w:t>
      </w:r>
      <w:r w:rsidR="00DB13D6" w:rsidRPr="00DB13D6">
        <w:t>logged into</w:t>
      </w:r>
      <w:r w:rsidR="00DB13D6">
        <w:t xml:space="preserve"> </w:t>
      </w:r>
      <w:r w:rsidRPr="00172C05">
        <w:t>the user's profile</w:t>
      </w:r>
      <w:bookmarkEnd w:id="56"/>
      <w:r w:rsidRPr="00172C05">
        <w:t>.</w:t>
      </w:r>
      <w:bookmarkStart w:id="57" w:name="_Hlk62142756"/>
      <w:bookmarkEnd w:id="53"/>
      <w:r w:rsidR="008B308F">
        <w:t xml:space="preserve"> </w:t>
      </w:r>
      <w:r w:rsidRPr="00172C05">
        <w:t>We clicked on the 'delete' option that appears when we click the '...' button on the upper right corner of the post we want to delete.</w:t>
      </w:r>
      <w:r w:rsidR="00DD474C">
        <w:t xml:space="preserve"> </w:t>
      </w:r>
      <w:bookmarkStart w:id="58" w:name="_Hlk62076744"/>
      <w:r w:rsidR="00DD474C">
        <w:t>It</w:t>
      </w:r>
      <w:r w:rsidR="00DD474C" w:rsidRPr="00DD474C">
        <w:t xml:space="preserve"> remove</w:t>
      </w:r>
      <w:r w:rsidR="00DD474C">
        <w:t>d</w:t>
      </w:r>
      <w:r w:rsidR="00DD474C" w:rsidRPr="00DD474C">
        <w:t xml:space="preserve"> from both profile </w:t>
      </w:r>
      <w:r w:rsidR="00DD474C">
        <w:t>page</w:t>
      </w:r>
      <w:r w:rsidR="00DD474C" w:rsidRPr="00DD474C">
        <w:t xml:space="preserve"> and the post </w:t>
      </w:r>
      <w:r w:rsidR="00DF5E33">
        <w:t>flow</w:t>
      </w:r>
      <w:r w:rsidR="00DD474C" w:rsidRPr="00DD474C">
        <w:t xml:space="preserve"> on the home page</w:t>
      </w:r>
      <w:r w:rsidR="005E5D25">
        <w:t xml:space="preserve"> successfully</w:t>
      </w:r>
      <w:r w:rsidR="00DD474C" w:rsidRPr="00DD474C">
        <w:t>.</w:t>
      </w:r>
      <w:bookmarkEnd w:id="57"/>
      <w:bookmarkEnd w:id="58"/>
    </w:p>
    <w:p w14:paraId="0D7D350F" w14:textId="77777777" w:rsidR="00757BB9" w:rsidRDefault="001E68F7" w:rsidP="00757BB9">
      <w:pPr>
        <w:pStyle w:val="ListeParagraf"/>
        <w:keepNext/>
        <w:ind w:left="1004"/>
        <w:jc w:val="center"/>
      </w:pPr>
      <w:r>
        <w:rPr>
          <w:noProof/>
        </w:rPr>
        <w:drawing>
          <wp:inline distT="0" distB="0" distL="0" distR="0" wp14:anchorId="45810E7C" wp14:editId="2EC9435C">
            <wp:extent cx="3057941" cy="2232459"/>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0621" cy="2278219"/>
                    </a:xfrm>
                    <a:prstGeom prst="rect">
                      <a:avLst/>
                    </a:prstGeom>
                    <a:noFill/>
                    <a:ln>
                      <a:noFill/>
                    </a:ln>
                  </pic:spPr>
                </pic:pic>
              </a:graphicData>
            </a:graphic>
          </wp:inline>
        </w:drawing>
      </w:r>
    </w:p>
    <w:p w14:paraId="618F4617" w14:textId="045624CA" w:rsidR="00181D1A" w:rsidRDefault="00757BB9" w:rsidP="00757BB9">
      <w:pPr>
        <w:pStyle w:val="ResimYazs"/>
      </w:pPr>
      <w:bookmarkStart w:id="59" w:name="_Toc62415146"/>
      <w:r>
        <w:t xml:space="preserve">Figure </w:t>
      </w:r>
      <w:r w:rsidR="00166569">
        <w:fldChar w:fldCharType="begin"/>
      </w:r>
      <w:r w:rsidR="00166569">
        <w:instrText xml:space="preserve"> SEQ Figure \* ARABIC </w:instrText>
      </w:r>
      <w:r w:rsidR="00166569">
        <w:fldChar w:fldCharType="separate"/>
      </w:r>
      <w:r w:rsidR="00F721A2">
        <w:rPr>
          <w:noProof/>
        </w:rPr>
        <w:t>15</w:t>
      </w:r>
      <w:r w:rsidR="00166569">
        <w:rPr>
          <w:noProof/>
        </w:rPr>
        <w:fldChar w:fldCharType="end"/>
      </w:r>
      <w:r>
        <w:t xml:space="preserve"> Delete Post (Admin)</w:t>
      </w:r>
      <w:bookmarkEnd w:id="59"/>
    </w:p>
    <w:p w14:paraId="42510A13" w14:textId="3C01E498" w:rsidR="00B81E8E" w:rsidRDefault="00A35CD9" w:rsidP="009C1058">
      <w:pPr>
        <w:pStyle w:val="ListeParagraf"/>
        <w:ind w:left="1004"/>
      </w:pPr>
      <w:r w:rsidRPr="00172C05">
        <w:t xml:space="preserve">In order to be able to delete the post on the </w:t>
      </w:r>
      <w:r w:rsidR="008E0CAA">
        <w:t>admin’s</w:t>
      </w:r>
      <w:r w:rsidRPr="00172C05">
        <w:t xml:space="preserve"> side</w:t>
      </w:r>
      <w:r w:rsidR="008E0CAA">
        <w:t>,</w:t>
      </w:r>
      <w:r w:rsidR="008E0CAA" w:rsidRPr="008E0CAA">
        <w:t xml:space="preserve"> </w:t>
      </w:r>
      <w:r w:rsidR="008E0CAA" w:rsidRPr="00172C05">
        <w:t xml:space="preserve">we </w:t>
      </w:r>
      <w:r w:rsidR="009C1058" w:rsidRPr="009C1058">
        <w:rPr>
          <w:lang w:val="en"/>
        </w:rPr>
        <w:t>logged into</w:t>
      </w:r>
      <w:r w:rsidR="009C1058">
        <w:rPr>
          <w:lang w:val="en"/>
        </w:rPr>
        <w:t xml:space="preserve"> </w:t>
      </w:r>
      <w:r w:rsidR="008E0CAA" w:rsidRPr="00172C05">
        <w:t xml:space="preserve">the </w:t>
      </w:r>
      <w:r w:rsidR="008E0CAA">
        <w:t>admin</w:t>
      </w:r>
      <w:r w:rsidR="008E0CAA" w:rsidRPr="00172C05">
        <w:t xml:space="preserve"> </w:t>
      </w:r>
      <w:r w:rsidR="00B81E8E">
        <w:t>account</w:t>
      </w:r>
      <w:r w:rsidR="008E0CAA">
        <w:t>.</w:t>
      </w:r>
      <w:r w:rsidR="00A21D6D" w:rsidRPr="00A21D6D">
        <w:t xml:space="preserve"> On the admin page, in the posts tab</w:t>
      </w:r>
      <w:r w:rsidR="00A21D6D">
        <w:t>, w</w:t>
      </w:r>
      <w:r w:rsidR="00B81E8E" w:rsidRPr="00172C05">
        <w:t>e clicked on the 'delete</w:t>
      </w:r>
      <w:r w:rsidR="001E68F7">
        <w:t xml:space="preserve"> the post</w:t>
      </w:r>
      <w:r w:rsidR="00B81E8E" w:rsidRPr="00172C05">
        <w:t>' option that appears when we click the '...' button on the upper right corner of the post we want to delete.</w:t>
      </w:r>
      <w:r w:rsidR="00B81E8E">
        <w:t xml:space="preserve"> It</w:t>
      </w:r>
      <w:r w:rsidR="00B81E8E" w:rsidRPr="00DD474C">
        <w:t xml:space="preserve"> remove</w:t>
      </w:r>
      <w:r w:rsidR="00B81E8E">
        <w:t>d</w:t>
      </w:r>
      <w:r w:rsidR="00B81E8E" w:rsidRPr="00DD474C">
        <w:t xml:space="preserve"> from both </w:t>
      </w:r>
      <w:r w:rsidR="00365CDA" w:rsidRPr="00CD2237">
        <w:t xml:space="preserve">profile of the person who shared the post </w:t>
      </w:r>
      <w:r w:rsidR="00B81E8E" w:rsidRPr="00DD474C">
        <w:t xml:space="preserve">and the post </w:t>
      </w:r>
      <w:r w:rsidR="00980D61">
        <w:t>flow</w:t>
      </w:r>
      <w:r w:rsidR="00B81E8E" w:rsidRPr="00DD474C">
        <w:t xml:space="preserve"> on the</w:t>
      </w:r>
      <w:r w:rsidR="00365CDA">
        <w:t xml:space="preserve"> </w:t>
      </w:r>
      <w:r w:rsidR="0072295F">
        <w:t>users’</w:t>
      </w:r>
      <w:r w:rsidR="00B81E8E" w:rsidRPr="00DD474C">
        <w:t xml:space="preserve"> home page</w:t>
      </w:r>
      <w:r w:rsidR="00B81E8E">
        <w:t xml:space="preserve"> successfully</w:t>
      </w:r>
      <w:r w:rsidR="00B81E8E" w:rsidRPr="00DD474C">
        <w:t>.</w:t>
      </w:r>
    </w:p>
    <w:p w14:paraId="2C65B9EC" w14:textId="77777777" w:rsidR="00B81E8E" w:rsidRPr="00172C05" w:rsidRDefault="00B81E8E" w:rsidP="00172C05">
      <w:pPr>
        <w:pStyle w:val="ListeParagraf"/>
        <w:ind w:left="1004"/>
      </w:pPr>
    </w:p>
    <w:p w14:paraId="5B658F86" w14:textId="56031829" w:rsidR="00CD2237" w:rsidRPr="006327EA" w:rsidRDefault="00CD2237" w:rsidP="00CD2237">
      <w:pPr>
        <w:pStyle w:val="ListeParagraf"/>
        <w:numPr>
          <w:ilvl w:val="0"/>
          <w:numId w:val="26"/>
        </w:numPr>
        <w:rPr>
          <w:b/>
          <w:bCs/>
        </w:rPr>
      </w:pPr>
      <w:r w:rsidRPr="009979FE">
        <w:rPr>
          <w:rFonts w:eastAsia="Calibri" w:cs="Times New Roman"/>
          <w:b/>
          <w:bCs/>
          <w:color w:val="auto"/>
          <w:szCs w:val="22"/>
          <w:lang w:eastAsia="en-US" w:bidi="ar-SA"/>
        </w:rPr>
        <w:t>Delete Comment</w:t>
      </w:r>
    </w:p>
    <w:p w14:paraId="5B6EA7D3" w14:textId="77777777" w:rsidR="006327EA" w:rsidRDefault="006327EA" w:rsidP="006327EA">
      <w:pPr>
        <w:pStyle w:val="ListeParagraf"/>
        <w:ind w:left="1004"/>
      </w:pPr>
      <w:r w:rsidRPr="006327EA">
        <w:t>When a comment is deleted, our expectation is to remove the comment from both the commenter's profile and the corresponding post.</w:t>
      </w:r>
      <w:r>
        <w:t xml:space="preserve"> </w:t>
      </w:r>
    </w:p>
    <w:p w14:paraId="6A22B4FF" w14:textId="3D775B38" w:rsidR="006327EA" w:rsidRDefault="006327EA" w:rsidP="006327EA">
      <w:pPr>
        <w:pStyle w:val="ListeParagraf"/>
        <w:ind w:left="1004"/>
      </w:pPr>
      <w:r>
        <w:t>Comments</w:t>
      </w:r>
      <w:r w:rsidRPr="00172C05">
        <w:t xml:space="preserve"> can be deleted by both the owner</w:t>
      </w:r>
      <w:r>
        <w:t xml:space="preserve"> of the post</w:t>
      </w:r>
      <w:r w:rsidRPr="00172C05">
        <w:t xml:space="preserve"> and the admin.</w:t>
      </w:r>
    </w:p>
    <w:p w14:paraId="26F35128" w14:textId="77777777" w:rsidR="00FF4B69" w:rsidRDefault="00FF4B69" w:rsidP="006327EA">
      <w:pPr>
        <w:pStyle w:val="ListeParagraf"/>
        <w:ind w:left="1004"/>
      </w:pPr>
    </w:p>
    <w:p w14:paraId="760B0408" w14:textId="77777777" w:rsidR="009C5E54" w:rsidRDefault="009C5E54" w:rsidP="009C5E54">
      <w:pPr>
        <w:pStyle w:val="ListeParagraf"/>
        <w:keepNext/>
        <w:ind w:left="1004"/>
        <w:jc w:val="center"/>
      </w:pPr>
      <w:r>
        <w:rPr>
          <w:noProof/>
        </w:rPr>
        <w:drawing>
          <wp:inline distT="0" distB="0" distL="0" distR="0" wp14:anchorId="4866D63C" wp14:editId="0C6455BF">
            <wp:extent cx="2865120" cy="17221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2437" cy="1762582"/>
                    </a:xfrm>
                    <a:prstGeom prst="rect">
                      <a:avLst/>
                    </a:prstGeom>
                    <a:noFill/>
                    <a:ln>
                      <a:noFill/>
                    </a:ln>
                  </pic:spPr>
                </pic:pic>
              </a:graphicData>
            </a:graphic>
          </wp:inline>
        </w:drawing>
      </w:r>
    </w:p>
    <w:p w14:paraId="1166E96B" w14:textId="72BC3147" w:rsidR="00011DC2" w:rsidRDefault="009C5E54" w:rsidP="009C5E54">
      <w:pPr>
        <w:pStyle w:val="ResimYazs"/>
      </w:pPr>
      <w:bookmarkStart w:id="60" w:name="_Toc62415147"/>
      <w:r>
        <w:t xml:space="preserve">Figure </w:t>
      </w:r>
      <w:r w:rsidR="00166569">
        <w:fldChar w:fldCharType="begin"/>
      </w:r>
      <w:r w:rsidR="00166569">
        <w:instrText xml:space="preserve"> SEQ Figure \* ARABIC </w:instrText>
      </w:r>
      <w:r w:rsidR="00166569">
        <w:fldChar w:fldCharType="separate"/>
      </w:r>
      <w:r w:rsidR="00F721A2">
        <w:rPr>
          <w:noProof/>
        </w:rPr>
        <w:t>16</w:t>
      </w:r>
      <w:r w:rsidR="00166569">
        <w:rPr>
          <w:noProof/>
        </w:rPr>
        <w:fldChar w:fldCharType="end"/>
      </w:r>
      <w:r>
        <w:t xml:space="preserve"> Delete Comment (User)</w:t>
      </w:r>
      <w:bookmarkEnd w:id="60"/>
    </w:p>
    <w:p w14:paraId="561ABD7B" w14:textId="77777777" w:rsidR="00820992" w:rsidRDefault="00820992" w:rsidP="00C05A85">
      <w:pPr>
        <w:pStyle w:val="ListeParagraf"/>
        <w:ind w:left="1004"/>
      </w:pPr>
    </w:p>
    <w:p w14:paraId="4AFAABE7" w14:textId="003A42A1" w:rsidR="00C05A85" w:rsidRPr="00C05A85" w:rsidRDefault="006327EA" w:rsidP="00C05A85">
      <w:pPr>
        <w:pStyle w:val="ListeParagraf"/>
        <w:ind w:left="1004"/>
      </w:pPr>
      <w:r w:rsidRPr="00172C05">
        <w:t xml:space="preserve">In order to be able to delete the </w:t>
      </w:r>
      <w:r>
        <w:t>comment</w:t>
      </w:r>
      <w:r w:rsidRPr="00172C05">
        <w:t xml:space="preserve"> on the user's side, we </w:t>
      </w:r>
      <w:r w:rsidR="00C05A85" w:rsidRPr="00C05A85">
        <w:rPr>
          <w:lang w:val="en"/>
        </w:rPr>
        <w:t>logged into</w:t>
      </w:r>
    </w:p>
    <w:p w14:paraId="4BAA7D6A" w14:textId="676D077C" w:rsidR="005404E4" w:rsidRDefault="006327EA" w:rsidP="005404E4">
      <w:pPr>
        <w:pStyle w:val="ListeParagraf"/>
        <w:ind w:left="1004"/>
      </w:pPr>
      <w:r w:rsidRPr="00172C05">
        <w:t xml:space="preserve"> the user's profile.</w:t>
      </w:r>
      <w:r w:rsidR="005404E4" w:rsidRPr="005404E4">
        <w:t xml:space="preserve"> We entered the My Comments tab and </w:t>
      </w:r>
      <w:bookmarkStart w:id="61" w:name="_Hlk62143664"/>
      <w:r w:rsidR="005404E4" w:rsidRPr="005404E4">
        <w:t>clicked the 'Delete this comment' button of the comment we want to delete.</w:t>
      </w:r>
      <w:r w:rsidR="005404E4">
        <w:t xml:space="preserve"> </w:t>
      </w:r>
      <w:r w:rsidR="005404E4" w:rsidRPr="005404E4">
        <w:t xml:space="preserve">It removed from both </w:t>
      </w:r>
      <w:r w:rsidR="005404E4" w:rsidRPr="006327EA">
        <w:t>the commenter's profile and the corresponding post.</w:t>
      </w:r>
      <w:r w:rsidR="005404E4">
        <w:t xml:space="preserve"> </w:t>
      </w:r>
    </w:p>
    <w:p w14:paraId="5CC50A85" w14:textId="77777777" w:rsidR="008D33B2" w:rsidRDefault="008D33B2" w:rsidP="005404E4">
      <w:pPr>
        <w:pStyle w:val="ListeParagraf"/>
        <w:ind w:left="1004"/>
      </w:pPr>
    </w:p>
    <w:bookmarkEnd w:id="61"/>
    <w:p w14:paraId="1620A5D1" w14:textId="77777777" w:rsidR="00290862" w:rsidRDefault="00290862" w:rsidP="00290862">
      <w:pPr>
        <w:pStyle w:val="ListeParagraf"/>
        <w:keepNext/>
        <w:ind w:left="1004"/>
        <w:jc w:val="center"/>
      </w:pPr>
      <w:r>
        <w:rPr>
          <w:noProof/>
        </w:rPr>
        <w:drawing>
          <wp:inline distT="0" distB="0" distL="0" distR="0" wp14:anchorId="22EB78FF" wp14:editId="51995D6B">
            <wp:extent cx="2837253" cy="1980795"/>
            <wp:effectExtent l="0" t="0" r="1270" b="63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3867" cy="2013338"/>
                    </a:xfrm>
                    <a:prstGeom prst="rect">
                      <a:avLst/>
                    </a:prstGeom>
                    <a:noFill/>
                    <a:ln>
                      <a:noFill/>
                    </a:ln>
                  </pic:spPr>
                </pic:pic>
              </a:graphicData>
            </a:graphic>
          </wp:inline>
        </w:drawing>
      </w:r>
    </w:p>
    <w:p w14:paraId="5360493F" w14:textId="62CFC306" w:rsidR="00E113AD" w:rsidRDefault="00290862" w:rsidP="00290862">
      <w:pPr>
        <w:pStyle w:val="ResimYazs"/>
      </w:pPr>
      <w:bookmarkStart w:id="62" w:name="_Toc62415148"/>
      <w:r>
        <w:t xml:space="preserve">Figure </w:t>
      </w:r>
      <w:r w:rsidR="00166569">
        <w:fldChar w:fldCharType="begin"/>
      </w:r>
      <w:r w:rsidR="00166569">
        <w:instrText xml:space="preserve"> SEQ Figure \* ARABIC </w:instrText>
      </w:r>
      <w:r w:rsidR="00166569">
        <w:fldChar w:fldCharType="separate"/>
      </w:r>
      <w:r w:rsidR="00F721A2">
        <w:rPr>
          <w:noProof/>
        </w:rPr>
        <w:t>17</w:t>
      </w:r>
      <w:r w:rsidR="00166569">
        <w:rPr>
          <w:noProof/>
        </w:rPr>
        <w:fldChar w:fldCharType="end"/>
      </w:r>
      <w:r>
        <w:rPr>
          <w:noProof/>
        </w:rPr>
        <w:t xml:space="preserve"> </w:t>
      </w:r>
      <w:r w:rsidRPr="00524190">
        <w:rPr>
          <w:noProof/>
        </w:rPr>
        <w:t>Delete Comment (</w:t>
      </w:r>
      <w:r>
        <w:rPr>
          <w:noProof/>
        </w:rPr>
        <w:t>Admin</w:t>
      </w:r>
      <w:r w:rsidRPr="00524190">
        <w:rPr>
          <w:noProof/>
        </w:rPr>
        <w:t>)</w:t>
      </w:r>
      <w:bookmarkEnd w:id="62"/>
    </w:p>
    <w:p w14:paraId="72435AC9" w14:textId="77777777" w:rsidR="00C05A85" w:rsidRPr="00C05A85" w:rsidRDefault="00011DC2" w:rsidP="00C05A85">
      <w:pPr>
        <w:pStyle w:val="ListeParagraf"/>
        <w:ind w:left="1004"/>
      </w:pPr>
      <w:r w:rsidRPr="00172C05">
        <w:t xml:space="preserve">In order to be able to delete </w:t>
      </w:r>
      <w:r>
        <w:t>a comment</w:t>
      </w:r>
      <w:r w:rsidRPr="00172C05">
        <w:t xml:space="preserve"> on the </w:t>
      </w:r>
      <w:r>
        <w:t>admin’s</w:t>
      </w:r>
      <w:r w:rsidRPr="00172C05">
        <w:t xml:space="preserve"> side</w:t>
      </w:r>
      <w:r>
        <w:t>,</w:t>
      </w:r>
      <w:r w:rsidRPr="008E0CAA">
        <w:t xml:space="preserve"> </w:t>
      </w:r>
      <w:r w:rsidRPr="00172C05">
        <w:t xml:space="preserve">we </w:t>
      </w:r>
      <w:r w:rsidR="00C05A85" w:rsidRPr="00C05A85">
        <w:rPr>
          <w:lang w:val="en"/>
        </w:rPr>
        <w:t>logged into</w:t>
      </w:r>
    </w:p>
    <w:p w14:paraId="4FC2C0D9" w14:textId="1CFED412" w:rsidR="006327EA" w:rsidRDefault="00011DC2" w:rsidP="00836EE2">
      <w:pPr>
        <w:pStyle w:val="ListeParagraf"/>
        <w:ind w:left="1004"/>
      </w:pPr>
      <w:r w:rsidRPr="00172C05">
        <w:t xml:space="preserve">the </w:t>
      </w:r>
      <w:r>
        <w:t>admin</w:t>
      </w:r>
      <w:r w:rsidRPr="00172C05">
        <w:t xml:space="preserve"> </w:t>
      </w:r>
      <w:r>
        <w:t>account.</w:t>
      </w:r>
      <w:r w:rsidRPr="00A21D6D">
        <w:t xml:space="preserve"> On the admin page, in the </w:t>
      </w:r>
      <w:r>
        <w:t>comments</w:t>
      </w:r>
      <w:r w:rsidRPr="00A21D6D">
        <w:t xml:space="preserve"> tab</w:t>
      </w:r>
      <w:r>
        <w:t xml:space="preserve">, we </w:t>
      </w:r>
      <w:r w:rsidRPr="00011DC2">
        <w:t xml:space="preserve">clicked the 'Delete this comment' button of the comment we want to delete. It removed from both the commenter's profile and the corresponding post. </w:t>
      </w:r>
    </w:p>
    <w:p w14:paraId="1DA49E8A" w14:textId="77777777" w:rsidR="00836EE2" w:rsidRPr="00836EE2" w:rsidRDefault="00836EE2" w:rsidP="00836EE2">
      <w:pPr>
        <w:pStyle w:val="ListeParagraf"/>
        <w:ind w:left="1004"/>
      </w:pPr>
    </w:p>
    <w:p w14:paraId="3D115CC2" w14:textId="5E206008" w:rsidR="00C05A85" w:rsidRPr="00C05A85" w:rsidRDefault="00C05A85" w:rsidP="00C05A85">
      <w:pPr>
        <w:pStyle w:val="ListeParagraf"/>
        <w:numPr>
          <w:ilvl w:val="0"/>
          <w:numId w:val="26"/>
        </w:numPr>
        <w:rPr>
          <w:b/>
          <w:bCs/>
        </w:rPr>
      </w:pPr>
      <w:r w:rsidRPr="009979FE">
        <w:rPr>
          <w:rFonts w:cs="Times New Roman"/>
          <w:b/>
          <w:bCs/>
        </w:rPr>
        <w:t>Account Verification</w:t>
      </w:r>
    </w:p>
    <w:p w14:paraId="1B10FFC8" w14:textId="4FABC81E" w:rsidR="00C05A85" w:rsidRDefault="00C05A85" w:rsidP="00C05A85">
      <w:pPr>
        <w:pStyle w:val="ListeParagraf"/>
        <w:ind w:left="1004"/>
      </w:pPr>
      <w:r w:rsidRPr="00C05A85">
        <w:t>In account verification, we want it to be displayed on the admin page when the user sends a request. In the admin section, if this request is approved by the admin, a confirmation icon should appear on the account of the user who sent the request.</w:t>
      </w:r>
    </w:p>
    <w:p w14:paraId="182E3086" w14:textId="77777777" w:rsidR="00916938" w:rsidRDefault="00916938" w:rsidP="00916938">
      <w:pPr>
        <w:pStyle w:val="ListeParagraf"/>
        <w:keepNext/>
        <w:ind w:left="1004"/>
        <w:jc w:val="center"/>
      </w:pPr>
      <w:r>
        <w:rPr>
          <w:noProof/>
        </w:rPr>
        <w:drawing>
          <wp:inline distT="0" distB="0" distL="0" distR="0" wp14:anchorId="20C7372F" wp14:editId="174892C2">
            <wp:extent cx="4229100" cy="2021634"/>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65382" cy="2038978"/>
                    </a:xfrm>
                    <a:prstGeom prst="rect">
                      <a:avLst/>
                    </a:prstGeom>
                    <a:noFill/>
                    <a:ln>
                      <a:noFill/>
                    </a:ln>
                  </pic:spPr>
                </pic:pic>
              </a:graphicData>
            </a:graphic>
          </wp:inline>
        </w:drawing>
      </w:r>
    </w:p>
    <w:p w14:paraId="0C290B02" w14:textId="0E6FD37A" w:rsidR="00314B81" w:rsidRDefault="00916938" w:rsidP="00916938">
      <w:pPr>
        <w:pStyle w:val="ResimYazs"/>
      </w:pPr>
      <w:bookmarkStart w:id="63" w:name="_Toc62415149"/>
      <w:r>
        <w:t xml:space="preserve">Figure </w:t>
      </w:r>
      <w:r w:rsidR="00166569">
        <w:fldChar w:fldCharType="begin"/>
      </w:r>
      <w:r w:rsidR="00166569">
        <w:instrText xml:space="preserve"> SEQ Figure \* ARABIC </w:instrText>
      </w:r>
      <w:r w:rsidR="00166569">
        <w:fldChar w:fldCharType="separate"/>
      </w:r>
      <w:r w:rsidR="00F721A2">
        <w:rPr>
          <w:noProof/>
        </w:rPr>
        <w:t>18</w:t>
      </w:r>
      <w:r w:rsidR="00166569">
        <w:rPr>
          <w:noProof/>
        </w:rPr>
        <w:fldChar w:fldCharType="end"/>
      </w:r>
      <w:r>
        <w:t xml:space="preserve"> </w:t>
      </w:r>
      <w:r w:rsidRPr="00F42D4D">
        <w:t xml:space="preserve">Settings - </w:t>
      </w:r>
      <w:r>
        <w:t>Verification Request</w:t>
      </w:r>
      <w:r w:rsidRPr="00F42D4D">
        <w:t xml:space="preserve"> Page</w:t>
      </w:r>
      <w:bookmarkEnd w:id="63"/>
    </w:p>
    <w:p w14:paraId="0EFFC75E" w14:textId="77777777" w:rsidR="00997A7F" w:rsidRDefault="00997A7F" w:rsidP="00997A7F">
      <w:pPr>
        <w:keepNext/>
        <w:jc w:val="center"/>
      </w:pPr>
      <w:r>
        <w:rPr>
          <w:noProof/>
          <w:lang w:eastAsia="zh-CN" w:bidi="hi-IN"/>
        </w:rPr>
        <w:lastRenderedPageBreak/>
        <w:drawing>
          <wp:inline distT="0" distB="0" distL="0" distR="0" wp14:anchorId="597C499D" wp14:editId="660C3376">
            <wp:extent cx="2560320" cy="278843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91799" cy="2822719"/>
                    </a:xfrm>
                    <a:prstGeom prst="rect">
                      <a:avLst/>
                    </a:prstGeom>
                    <a:noFill/>
                    <a:ln>
                      <a:noFill/>
                    </a:ln>
                  </pic:spPr>
                </pic:pic>
              </a:graphicData>
            </a:graphic>
          </wp:inline>
        </w:drawing>
      </w:r>
    </w:p>
    <w:p w14:paraId="121296F1" w14:textId="54E289D7" w:rsidR="00997A7F" w:rsidRPr="00997A7F" w:rsidRDefault="00997A7F" w:rsidP="00997A7F">
      <w:pPr>
        <w:pStyle w:val="ResimYazs"/>
      </w:pPr>
      <w:bookmarkStart w:id="64" w:name="_Toc62415150"/>
      <w:r>
        <w:t xml:space="preserve">Figure </w:t>
      </w:r>
      <w:r w:rsidR="00166569">
        <w:fldChar w:fldCharType="begin"/>
      </w:r>
      <w:r w:rsidR="00166569">
        <w:instrText xml:space="preserve"> SEQ Figure \* ARABIC </w:instrText>
      </w:r>
      <w:r w:rsidR="00166569">
        <w:fldChar w:fldCharType="separate"/>
      </w:r>
      <w:r w:rsidR="00F721A2">
        <w:rPr>
          <w:noProof/>
        </w:rPr>
        <w:t>19</w:t>
      </w:r>
      <w:r w:rsidR="00166569">
        <w:rPr>
          <w:noProof/>
        </w:rPr>
        <w:fldChar w:fldCharType="end"/>
      </w:r>
      <w:r>
        <w:t xml:space="preserve"> Admin - V</w:t>
      </w:r>
      <w:r w:rsidRPr="00DB7E2E">
        <w:t xml:space="preserve">erification </w:t>
      </w:r>
      <w:r>
        <w:t>R</w:t>
      </w:r>
      <w:r w:rsidRPr="00DB7E2E">
        <w:t xml:space="preserve">equests </w:t>
      </w:r>
      <w:r>
        <w:t>Page</w:t>
      </w:r>
      <w:bookmarkEnd w:id="64"/>
    </w:p>
    <w:p w14:paraId="4E01725C" w14:textId="6472C901" w:rsidR="00CF3882" w:rsidRDefault="00C05A85" w:rsidP="00CF3882">
      <w:pPr>
        <w:pStyle w:val="ListeParagraf"/>
        <w:ind w:left="1004"/>
      </w:pPr>
      <w:r w:rsidRPr="00C05A85">
        <w:t>In the user account, we entered the verification request tab in Account settings.</w:t>
      </w:r>
      <w:r w:rsidR="00CF3882">
        <w:t xml:space="preserve"> </w:t>
      </w:r>
      <w:r w:rsidR="00CF3882" w:rsidRPr="00CF3882">
        <w:t>We uploaded the ID card photo and clicked the 'send' button.</w:t>
      </w:r>
      <w:r w:rsidR="00CF3882">
        <w:t xml:space="preserve"> </w:t>
      </w:r>
      <w:r w:rsidR="00CF3882" w:rsidRPr="00CF3882">
        <w:t>On the admin page, in the verification requests tab, we saw that the request we created appears.</w:t>
      </w:r>
      <w:r w:rsidR="00CF3882">
        <w:t xml:space="preserve"> </w:t>
      </w:r>
      <w:r w:rsidR="00CF3882" w:rsidRPr="00CF3882">
        <w:t>We clicked the 'accept' button next to the request. The request has been removed from the admin page.</w:t>
      </w:r>
      <w:r w:rsidR="00AC0C94" w:rsidRPr="00AC0C94">
        <w:rPr>
          <w:rFonts w:eastAsiaTheme="minorHAnsi" w:cstheme="minorBidi"/>
          <w:color w:val="auto"/>
          <w:szCs w:val="22"/>
          <w:lang w:eastAsia="en-US" w:bidi="ar-SA"/>
        </w:rPr>
        <w:t xml:space="preserve"> </w:t>
      </w:r>
      <w:r w:rsidR="00AC0C94">
        <w:t>C</w:t>
      </w:r>
      <w:r w:rsidR="00AC0C94" w:rsidRPr="00AC0C94">
        <w:t>onfirmation icon appear</w:t>
      </w:r>
      <w:r w:rsidR="00D07914">
        <w:t>ed</w:t>
      </w:r>
      <w:r w:rsidR="00AC0C94" w:rsidRPr="00AC0C94">
        <w:t xml:space="preserve"> on the account of the user who sent the </w:t>
      </w:r>
      <w:r w:rsidR="00D07914" w:rsidRPr="00AC0C94">
        <w:t>request.</w:t>
      </w:r>
    </w:p>
    <w:p w14:paraId="4716D88B" w14:textId="77777777" w:rsidR="00CF3882" w:rsidRPr="00C05A85" w:rsidRDefault="00CF3882" w:rsidP="00C05A85">
      <w:pPr>
        <w:pStyle w:val="ListeParagraf"/>
        <w:ind w:left="1004"/>
      </w:pPr>
    </w:p>
    <w:p w14:paraId="0E48FD60" w14:textId="77119E30" w:rsidR="00266B80" w:rsidRDefault="00266B80" w:rsidP="00266B80">
      <w:pPr>
        <w:pStyle w:val="ListeParagraf"/>
        <w:numPr>
          <w:ilvl w:val="0"/>
          <w:numId w:val="26"/>
        </w:numPr>
        <w:rPr>
          <w:b/>
          <w:bCs/>
        </w:rPr>
      </w:pPr>
      <w:r w:rsidRPr="009979FE">
        <w:rPr>
          <w:b/>
          <w:bCs/>
        </w:rPr>
        <w:t>Forgot Password</w:t>
      </w:r>
    </w:p>
    <w:p w14:paraId="79EE7E9C" w14:textId="62CB0CF3" w:rsidR="0071074E" w:rsidRDefault="0071074E" w:rsidP="0071074E">
      <w:pPr>
        <w:pStyle w:val="ListeParagraf"/>
        <w:ind w:left="1004"/>
      </w:pPr>
      <w:r w:rsidRPr="0071074E">
        <w:t>When using the forgot password function, our expectation is to assign a new password to the user and inform the user, and this new password must be changed with the new password in the system.</w:t>
      </w:r>
    </w:p>
    <w:p w14:paraId="1C6B0241" w14:textId="77777777" w:rsidR="008E476F" w:rsidRDefault="008E476F" w:rsidP="008E476F">
      <w:pPr>
        <w:pStyle w:val="ListeParagraf"/>
        <w:keepNext/>
        <w:ind w:left="1004"/>
        <w:jc w:val="center"/>
      </w:pPr>
      <w:r>
        <w:rPr>
          <w:noProof/>
        </w:rPr>
        <w:drawing>
          <wp:inline distT="0" distB="0" distL="0" distR="0" wp14:anchorId="4EC5BA4D" wp14:editId="02A9AE9A">
            <wp:extent cx="2773680" cy="1718796"/>
            <wp:effectExtent l="0" t="0" r="762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8760" cy="1734337"/>
                    </a:xfrm>
                    <a:prstGeom prst="rect">
                      <a:avLst/>
                    </a:prstGeom>
                    <a:noFill/>
                    <a:ln>
                      <a:noFill/>
                    </a:ln>
                  </pic:spPr>
                </pic:pic>
              </a:graphicData>
            </a:graphic>
          </wp:inline>
        </w:drawing>
      </w:r>
    </w:p>
    <w:p w14:paraId="22BCB553" w14:textId="3339BBF8" w:rsidR="00D532FA" w:rsidRDefault="008E476F" w:rsidP="008E476F">
      <w:pPr>
        <w:pStyle w:val="ResimYazs"/>
      </w:pPr>
      <w:bookmarkStart w:id="65" w:name="_Toc62415151"/>
      <w:r>
        <w:t xml:space="preserve">Figure </w:t>
      </w:r>
      <w:r w:rsidR="00166569">
        <w:fldChar w:fldCharType="begin"/>
      </w:r>
      <w:r w:rsidR="00166569">
        <w:instrText xml:space="preserve"> SEQ Figure \* ARABIC </w:instrText>
      </w:r>
      <w:r w:rsidR="00166569">
        <w:fldChar w:fldCharType="separate"/>
      </w:r>
      <w:r w:rsidR="00F721A2">
        <w:rPr>
          <w:noProof/>
        </w:rPr>
        <w:t>20</w:t>
      </w:r>
      <w:r w:rsidR="00166569">
        <w:rPr>
          <w:noProof/>
        </w:rPr>
        <w:fldChar w:fldCharType="end"/>
      </w:r>
      <w:r>
        <w:t xml:space="preserve"> Forgot Password Page</w:t>
      </w:r>
      <w:bookmarkEnd w:id="65"/>
    </w:p>
    <w:p w14:paraId="5F3525DE" w14:textId="77777777" w:rsidR="00597C00" w:rsidRDefault="00597C00" w:rsidP="00597C00">
      <w:pPr>
        <w:keepNext/>
        <w:jc w:val="center"/>
      </w:pPr>
      <w:r>
        <w:rPr>
          <w:noProof/>
          <w:lang w:eastAsia="zh-CN" w:bidi="hi-IN"/>
        </w:rPr>
        <w:lastRenderedPageBreak/>
        <w:drawing>
          <wp:inline distT="0" distB="0" distL="0" distR="0" wp14:anchorId="56A0946C" wp14:editId="72D7310B">
            <wp:extent cx="3604178" cy="135636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5203" cy="1375562"/>
                    </a:xfrm>
                    <a:prstGeom prst="rect">
                      <a:avLst/>
                    </a:prstGeom>
                    <a:noFill/>
                    <a:ln>
                      <a:noFill/>
                    </a:ln>
                  </pic:spPr>
                </pic:pic>
              </a:graphicData>
            </a:graphic>
          </wp:inline>
        </w:drawing>
      </w:r>
    </w:p>
    <w:p w14:paraId="6C5110BC" w14:textId="01D9D5E3" w:rsidR="00597C00" w:rsidRPr="00597C00" w:rsidRDefault="00597C00" w:rsidP="00597C00">
      <w:pPr>
        <w:pStyle w:val="ResimYazs"/>
      </w:pPr>
      <w:bookmarkStart w:id="66" w:name="_Toc62415152"/>
      <w:r>
        <w:t xml:space="preserve">Figure </w:t>
      </w:r>
      <w:r w:rsidR="00166569">
        <w:fldChar w:fldCharType="begin"/>
      </w:r>
      <w:r w:rsidR="00166569">
        <w:instrText xml:space="preserve"> SEQ Figure \* ARABIC </w:instrText>
      </w:r>
      <w:r w:rsidR="00166569">
        <w:fldChar w:fldCharType="separate"/>
      </w:r>
      <w:r w:rsidR="00F721A2">
        <w:rPr>
          <w:noProof/>
        </w:rPr>
        <w:t>21</w:t>
      </w:r>
      <w:r w:rsidR="00166569">
        <w:rPr>
          <w:noProof/>
        </w:rPr>
        <w:fldChar w:fldCharType="end"/>
      </w:r>
      <w:r>
        <w:t xml:space="preserve"> New Password Mail</w:t>
      </w:r>
      <w:bookmarkEnd w:id="66"/>
    </w:p>
    <w:p w14:paraId="7E70FE3A" w14:textId="717106F1" w:rsidR="0071074E" w:rsidRDefault="00B3090B" w:rsidP="0071074E">
      <w:pPr>
        <w:pStyle w:val="ListeParagraf"/>
        <w:ind w:left="1004"/>
      </w:pPr>
      <w:r w:rsidRPr="00B3090B">
        <w:t xml:space="preserve">We clicked the 'forgot password' link on the home page. We entered an e-mail that is registered in the system that we want to reset the password. We clicked the Send button. An e-mail containing the new password was sent to the e-mail address we entered. We tried to log into the account with the </w:t>
      </w:r>
      <w:r w:rsidR="004B7AE1">
        <w:t xml:space="preserve">new </w:t>
      </w:r>
      <w:r w:rsidRPr="00B3090B">
        <w:t>password and we were able to log in without any problems.</w:t>
      </w:r>
    </w:p>
    <w:p w14:paraId="18244636" w14:textId="77777777" w:rsidR="00D15D45" w:rsidRPr="0071074E" w:rsidRDefault="00D15D45" w:rsidP="0071074E">
      <w:pPr>
        <w:pStyle w:val="ListeParagraf"/>
        <w:ind w:left="1004"/>
      </w:pPr>
    </w:p>
    <w:p w14:paraId="3A9B0843" w14:textId="333C8950" w:rsidR="004F7CE9" w:rsidRPr="005356F1" w:rsidRDefault="004F7CE9" w:rsidP="005356F1">
      <w:pPr>
        <w:pStyle w:val="ListeParagraf"/>
        <w:ind w:left="1004"/>
        <w:rPr>
          <w:b/>
          <w:bCs/>
        </w:rPr>
      </w:pPr>
    </w:p>
    <w:p w14:paraId="2EBC076C" w14:textId="77498ADD" w:rsidR="008D6EE2" w:rsidRDefault="008D6EE2" w:rsidP="008D6EE2">
      <w:pPr>
        <w:pStyle w:val="Balk2"/>
        <w:rPr>
          <w:lang w:val="en-US"/>
        </w:rPr>
      </w:pPr>
      <w:bookmarkStart w:id="67" w:name="_Toc62406294"/>
      <w:r w:rsidRPr="008D6EE2">
        <w:rPr>
          <w:lang w:val="en-US"/>
        </w:rPr>
        <w:t>Experiments</w:t>
      </w:r>
      <w:bookmarkEnd w:id="67"/>
    </w:p>
    <w:p w14:paraId="1CC3FE30" w14:textId="0FB6061B" w:rsidR="005A1CAC" w:rsidRDefault="001A062A" w:rsidP="008D6EE2">
      <w:r w:rsidRPr="001A062A">
        <w:t>We've asked a person who is totally independent from the project to use the website</w:t>
      </w:r>
      <w:r>
        <w:t xml:space="preserve">. </w:t>
      </w:r>
      <w:r w:rsidRPr="001A062A">
        <w:t>First, we noticed that she was reading the description</w:t>
      </w:r>
      <w:r>
        <w:t xml:space="preserve"> </w:t>
      </w:r>
      <w:r w:rsidRPr="001A062A">
        <w:t>on the site's home page.</w:t>
      </w:r>
      <w:r w:rsidR="00A95512">
        <w:t xml:space="preserve"> </w:t>
      </w:r>
      <w:r w:rsidR="00A95512" w:rsidRPr="00A95512">
        <w:t xml:space="preserve">Then she entered the register page and tried to register. </w:t>
      </w:r>
      <w:r w:rsidR="00A95512">
        <w:t>She</w:t>
      </w:r>
      <w:r w:rsidR="00A95512" w:rsidRPr="00A95512">
        <w:t xml:space="preserve"> was unable to sign up for the first time because she created a password with less characters than the </w:t>
      </w:r>
      <w:r w:rsidR="00A95512">
        <w:t>p</w:t>
      </w:r>
      <w:r w:rsidR="00A95512" w:rsidRPr="00A95512">
        <w:t>assword character limit.</w:t>
      </w:r>
      <w:r w:rsidR="00A95512">
        <w:t xml:space="preserve"> </w:t>
      </w:r>
      <w:r w:rsidR="00A95512" w:rsidRPr="00A95512">
        <w:t xml:space="preserve">The page was refreshed and the information </w:t>
      </w:r>
      <w:r w:rsidR="00A95512">
        <w:t>s</w:t>
      </w:r>
      <w:r w:rsidR="00A95512" w:rsidRPr="00A95512">
        <w:t xml:space="preserve">he entered was deleted. </w:t>
      </w:r>
      <w:r w:rsidR="00A95512">
        <w:t>Sh</w:t>
      </w:r>
      <w:r w:rsidR="00A95512" w:rsidRPr="00A95512">
        <w:t xml:space="preserve">e stated that it would be better if the information </w:t>
      </w:r>
      <w:r w:rsidR="00996FEC">
        <w:t>s</w:t>
      </w:r>
      <w:r w:rsidR="00A95512" w:rsidRPr="00A95512">
        <w:t>he wrote had remained.</w:t>
      </w:r>
      <w:r w:rsidR="00782918">
        <w:t xml:space="preserve"> </w:t>
      </w:r>
      <w:r w:rsidR="00782918" w:rsidRPr="00782918">
        <w:t>After opening the home page, she first entered her own profile page.</w:t>
      </w:r>
      <w:r w:rsidR="00782918">
        <w:t xml:space="preserve"> </w:t>
      </w:r>
      <w:r w:rsidR="00782918" w:rsidRPr="00782918">
        <w:t>She said that in the section with the number of people the user follows, it would be nice to see who she followed when clicked on it.</w:t>
      </w:r>
      <w:r w:rsidR="00782918">
        <w:t xml:space="preserve"> </w:t>
      </w:r>
      <w:r w:rsidR="00782918" w:rsidRPr="00782918">
        <w:t>When she saw my comments section on the profile, she said it was good to reach the comments easily.</w:t>
      </w:r>
      <w:r w:rsidR="003F50BC" w:rsidRPr="003F50BC">
        <w:t xml:space="preserve"> She was able to easily change her cover and profile photos.</w:t>
      </w:r>
      <w:r w:rsidR="00782918">
        <w:t xml:space="preserve"> </w:t>
      </w:r>
      <w:r w:rsidR="003F50BC" w:rsidRPr="003F50BC">
        <w:t>She stated that it might be better to limit the cover photo to a certain size.</w:t>
      </w:r>
      <w:r w:rsidR="00DF2683">
        <w:t xml:space="preserve"> </w:t>
      </w:r>
      <w:r w:rsidR="00DF2683" w:rsidRPr="00DF2683">
        <w:t>She said that she liked the image</w:t>
      </w:r>
      <w:r w:rsidR="00DF2683">
        <w:t xml:space="preserve"> section</w:t>
      </w:r>
      <w:r w:rsidR="00DF2683" w:rsidRPr="00DF2683">
        <w:t xml:space="preserve"> on the right in her </w:t>
      </w:r>
      <w:r w:rsidR="00B96888" w:rsidRPr="00DF2683">
        <w:t>profile,</w:t>
      </w:r>
      <w:r w:rsidR="00B96888">
        <w:t xml:space="preserve"> but s</w:t>
      </w:r>
      <w:r w:rsidR="00B96888" w:rsidRPr="00ED3D2D">
        <w:t>he stated that it would be better to see the big version when clicking on the pictures.</w:t>
      </w:r>
      <w:r w:rsidR="00B96888">
        <w:t xml:space="preserve"> </w:t>
      </w:r>
      <w:r w:rsidR="00782918">
        <w:t xml:space="preserve"> </w:t>
      </w:r>
      <w:r w:rsidR="00782918" w:rsidRPr="00782918">
        <w:t>When she got back to the home page, she had a hard time sharing posts.</w:t>
      </w:r>
      <w:r w:rsidR="00782918">
        <w:t xml:space="preserve"> Sh</w:t>
      </w:r>
      <w:r w:rsidR="00782918" w:rsidRPr="00782918">
        <w:t xml:space="preserve">e tried to click on the "What do you think?" </w:t>
      </w:r>
      <w:r w:rsidR="00782918">
        <w:t>t</w:t>
      </w:r>
      <w:r w:rsidR="00782918" w:rsidRPr="00782918">
        <w:t>ext without showing any interest in the share button on the side.</w:t>
      </w:r>
      <w:r w:rsidR="00782918">
        <w:t xml:space="preserve"> </w:t>
      </w:r>
      <w:r w:rsidR="00782918" w:rsidRPr="00782918">
        <w:t xml:space="preserve">After realizing that she had to </w:t>
      </w:r>
      <w:r w:rsidR="00782918">
        <w:t>click</w:t>
      </w:r>
      <w:r w:rsidR="00782918" w:rsidRPr="00782918">
        <w:t xml:space="preserve"> the </w:t>
      </w:r>
      <w:r w:rsidR="009E4EAC">
        <w:t>s</w:t>
      </w:r>
      <w:r w:rsidR="00782918" w:rsidRPr="00782918">
        <w:t>hare button, she was able to easily post normal posts and posts</w:t>
      </w:r>
      <w:r w:rsidR="00782918">
        <w:t xml:space="preserve"> with picture</w:t>
      </w:r>
      <w:r w:rsidR="00782918" w:rsidRPr="00782918">
        <w:t>.</w:t>
      </w:r>
      <w:r w:rsidR="001B2A51">
        <w:t xml:space="preserve"> </w:t>
      </w:r>
      <w:r w:rsidR="001B2A51" w:rsidRPr="001B2A51">
        <w:t>She mentioned that she liked the personal information panel on the left of the main page</w:t>
      </w:r>
      <w:r w:rsidR="00640B67">
        <w:t xml:space="preserve">. </w:t>
      </w:r>
      <w:r w:rsidR="00ED3D2D">
        <w:t>She c</w:t>
      </w:r>
      <w:r w:rsidR="00ED3D2D" w:rsidRPr="00ED3D2D">
        <w:t xml:space="preserve">ommented on a post in the post flow without any problems. </w:t>
      </w:r>
      <w:r w:rsidR="00553443">
        <w:t>Sh</w:t>
      </w:r>
      <w:r w:rsidR="00ED3D2D" w:rsidRPr="00ED3D2D">
        <w:t>e said it would be nice to like a comment and stated that it is a bit annoying if the comments are not deleted directly from the post.</w:t>
      </w:r>
      <w:r w:rsidR="004B290F">
        <w:t xml:space="preserve"> </w:t>
      </w:r>
      <w:r w:rsidR="004B290F" w:rsidRPr="004B290F">
        <w:t>She said she would prefer the caption to be above the picture for post</w:t>
      </w:r>
      <w:r w:rsidR="004B290F">
        <w:t>s</w:t>
      </w:r>
      <w:r w:rsidR="004B290F" w:rsidRPr="004B290F">
        <w:t xml:space="preserve"> with pictures</w:t>
      </w:r>
      <w:r w:rsidR="006621B8">
        <w:t xml:space="preserve"> and </w:t>
      </w:r>
      <w:r w:rsidR="006621B8">
        <w:lastRenderedPageBreak/>
        <w:t>when she tried to like that post,</w:t>
      </w:r>
      <w:r w:rsidR="006621B8" w:rsidRPr="006621B8">
        <w:t xml:space="preserve"> </w:t>
      </w:r>
      <w:r w:rsidR="006621B8">
        <w:t>s</w:t>
      </w:r>
      <w:r w:rsidR="006621B8" w:rsidRPr="006621B8">
        <w:t>he said it looks like it cannot be taken back after she liked it.</w:t>
      </w:r>
      <w:r w:rsidR="006621B8">
        <w:t xml:space="preserve"> </w:t>
      </w:r>
      <w:r w:rsidR="00503316">
        <w:t>After the main page, s</w:t>
      </w:r>
      <w:r w:rsidR="00503316" w:rsidRPr="00503316">
        <w:t>he easily found the settings page and understood the purpose of the functions there and how they are used.</w:t>
      </w:r>
      <w:r w:rsidR="00FF2F36">
        <w:t xml:space="preserve"> She </w:t>
      </w:r>
      <w:r w:rsidR="00FF2F36" w:rsidRPr="00FF2F36">
        <w:t>had no trouble logging out of the site.</w:t>
      </w:r>
      <w:r w:rsidR="00FF2F36">
        <w:t xml:space="preserve"> She </w:t>
      </w:r>
      <w:r w:rsidR="00FF2F36" w:rsidRPr="00FF2F36">
        <w:t xml:space="preserve">tried the forgot password function. </w:t>
      </w:r>
      <w:r w:rsidR="00FF2F36">
        <w:t>Sh</w:t>
      </w:r>
      <w:r w:rsidR="00FF2F36" w:rsidRPr="00FF2F36">
        <w:t>e stated that the function works actively and nicely.</w:t>
      </w:r>
      <w:r w:rsidR="00FF2F36">
        <w:t xml:space="preserve"> </w:t>
      </w:r>
      <w:r w:rsidR="00FF2F36" w:rsidRPr="00FF2F36">
        <w:t>With the information from the forgot password e-mail, she logged into her account again and easily changed her password on the settings page.</w:t>
      </w:r>
    </w:p>
    <w:p w14:paraId="27EB260E" w14:textId="7E8894F2" w:rsidR="00FF439C" w:rsidRDefault="00FF439C" w:rsidP="008D6EE2">
      <w:r w:rsidRPr="00FF439C">
        <w:t>As a result</w:t>
      </w:r>
      <w:r>
        <w:t xml:space="preserve">, </w:t>
      </w:r>
      <w:r w:rsidRPr="00FF439C">
        <w:t>although she had a few difficulties and thought some things could be better</w:t>
      </w:r>
      <w:r>
        <w:t xml:space="preserve"> </w:t>
      </w:r>
      <w:r w:rsidRPr="00FF439C">
        <w:t>, she said she had a good experience and liked the site in general</w:t>
      </w:r>
      <w:r>
        <w:t>.</w:t>
      </w:r>
    </w:p>
    <w:p w14:paraId="35829FBD" w14:textId="77777777" w:rsidR="00FF439C" w:rsidRPr="008D6EE2" w:rsidRDefault="00FF439C" w:rsidP="008D6EE2"/>
    <w:p w14:paraId="7B66009F" w14:textId="77777777" w:rsidR="007C2CDB" w:rsidRPr="008D6EE2" w:rsidRDefault="007C2CDB" w:rsidP="007C2CDB">
      <w:pPr>
        <w:spacing w:line="276" w:lineRule="auto"/>
        <w:rPr>
          <w:rFonts w:cs="Times New Roman"/>
        </w:rPr>
      </w:pPr>
    </w:p>
    <w:p w14:paraId="1332C32F" w14:textId="77777777" w:rsidR="007C2CDB" w:rsidRPr="008D6EE2" w:rsidRDefault="007C2CDB" w:rsidP="007C2CDB">
      <w:pPr>
        <w:rPr>
          <w:rFonts w:cs="Times New Roman"/>
          <w:color w:val="00000A"/>
        </w:rPr>
        <w:sectPr w:rsidR="007C2CDB" w:rsidRPr="008D6EE2" w:rsidSect="00BB3EB3">
          <w:pgSz w:w="11906" w:h="16838"/>
          <w:pgMar w:top="1440" w:right="1440" w:bottom="1440" w:left="1440" w:header="0" w:footer="0" w:gutter="0"/>
          <w:cols w:space="708"/>
          <w:formProt w:val="0"/>
          <w:docGrid w:linePitch="360" w:charSpace="-6145"/>
        </w:sectPr>
      </w:pPr>
    </w:p>
    <w:p w14:paraId="0E0DEBAE" w14:textId="0C7B0802" w:rsidR="00097A07" w:rsidRPr="001D1B4F" w:rsidRDefault="007C2CDB" w:rsidP="001D1B4F">
      <w:pPr>
        <w:pStyle w:val="Balk1"/>
        <w:rPr>
          <w:lang w:val="en-US"/>
        </w:rPr>
      </w:pPr>
      <w:bookmarkStart w:id="68" w:name="_Toc60151929"/>
      <w:bookmarkStart w:id="69" w:name="_Toc61178402"/>
      <w:bookmarkStart w:id="70" w:name="_Toc62406295"/>
      <w:r w:rsidRPr="008D6EE2">
        <w:rPr>
          <w:lang w:val="en-US"/>
        </w:rPr>
        <w:lastRenderedPageBreak/>
        <w:t>conclusions and future work</w:t>
      </w:r>
      <w:bookmarkEnd w:id="68"/>
      <w:bookmarkEnd w:id="69"/>
      <w:bookmarkEnd w:id="70"/>
      <w:r w:rsidRPr="008D6EE2">
        <w:rPr>
          <w:lang w:val="en-US"/>
        </w:rPr>
        <w:t xml:space="preserve"> </w:t>
      </w:r>
    </w:p>
    <w:p w14:paraId="488BF3B7" w14:textId="71C96BCA" w:rsidR="00A7260D" w:rsidRDefault="00A7260D" w:rsidP="00932E8F">
      <w:r>
        <w:t>In this project, we aimed to make a social media website that will be an alternative to existing social media and has a specific theme.</w:t>
      </w:r>
      <w:r w:rsidR="00932E8F">
        <w:t xml:space="preserve"> </w:t>
      </w:r>
      <w:r>
        <w:t>Its purpose is to create a platform that will bring together people who are interested in culinary art and gastronomy or have a profession in the field of gastronomy.</w:t>
      </w:r>
      <w:r w:rsidR="00932E8F">
        <w:t xml:space="preserve"> </w:t>
      </w:r>
      <w:r>
        <w:t>It has a user friendly interface that users can easily use.</w:t>
      </w:r>
    </w:p>
    <w:p w14:paraId="190B99E7" w14:textId="181ABFDB" w:rsidR="007C2CDB" w:rsidRDefault="00097A07" w:rsidP="007A195A">
      <w:r w:rsidRPr="00097A07">
        <w:t xml:space="preserve">Our project has the minimum requirements of a social media website. </w:t>
      </w:r>
      <w:r w:rsidR="00FE5185" w:rsidRPr="00FE5185">
        <w:t>In other words, our website performs the basic functions that can be found on an average social media site, such as sharing, following, commenting, liking</w:t>
      </w:r>
      <w:r w:rsidRPr="00097A07">
        <w:t>. From this perspective, our project has fulfilled the requirements of success criteria in general. In terms of design, our project does not have features that can make the website more dynamic compared to the websites that come to mind when it comes to social media. However, since the current version is the first version of the project, these are acceptable deficiencies and therefore do not negatively affect the success criteria. All of the problems we experienced during the project were the problems caused by not using the web application framework on the frontend of the project. We overcame these problems with the node packages we used in the project. In the following process, the project will first be developed in terms of the technologies used and will have the next version. This will make the site more dynamic.</w:t>
      </w:r>
      <w:r w:rsidR="007C2CDB" w:rsidRPr="008D6EE2">
        <w:br w:type="page"/>
      </w:r>
    </w:p>
    <w:p w14:paraId="54DD6E8A" w14:textId="77777777" w:rsidR="00097A07" w:rsidRPr="008D6EE2" w:rsidRDefault="00097A07" w:rsidP="007A195A"/>
    <w:bookmarkStart w:id="71" w:name="_Toc62406296" w:displacedByCustomXml="next"/>
    <w:bookmarkStart w:id="72" w:name="_Toc60133308" w:displacedByCustomXml="next"/>
    <w:sdt>
      <w:sdtPr>
        <w:rPr>
          <w:rFonts w:ascii="Times New Roman" w:eastAsiaTheme="minorHAnsi" w:hAnsi="Times New Roman" w:cstheme="minorBidi"/>
          <w:b w:val="0"/>
          <w:bCs w:val="0"/>
          <w:caps w:val="0"/>
          <w:sz w:val="24"/>
          <w:szCs w:val="22"/>
          <w:lang w:val="en-US"/>
        </w:rPr>
        <w:id w:val="-1764524115"/>
        <w:docPartObj>
          <w:docPartGallery w:val="Bibliographies"/>
          <w:docPartUnique/>
        </w:docPartObj>
      </w:sdtPr>
      <w:sdtEndPr/>
      <w:sdtContent>
        <w:p w14:paraId="6D1BE0FF" w14:textId="10D1E1D9" w:rsidR="00BE7B7E" w:rsidRDefault="00BE7B7E">
          <w:pPr>
            <w:pStyle w:val="Balk1"/>
            <w:rPr>
              <w:lang w:val="en-US"/>
            </w:rPr>
          </w:pPr>
          <w:r w:rsidRPr="008D6EE2">
            <w:rPr>
              <w:lang w:val="en-US"/>
            </w:rPr>
            <w:t>References</w:t>
          </w:r>
          <w:bookmarkEnd w:id="71"/>
        </w:p>
        <w:sdt>
          <w:sdtPr>
            <w:id w:val="-573587230"/>
            <w:bibliography/>
          </w:sdtPr>
          <w:sdtEndPr/>
          <w:sdtContent>
            <w:p w14:paraId="5FD5AD3C" w14:textId="77777777" w:rsidR="002656A7" w:rsidRDefault="00BE7B7E" w:rsidP="002656A7">
              <w:pPr>
                <w:pStyle w:val="Kaynaka"/>
                <w:ind w:left="720" w:hanging="720"/>
                <w:rPr>
                  <w:noProof/>
                  <w:szCs w:val="24"/>
                  <w:lang w:val="tr-TR"/>
                </w:rPr>
              </w:pPr>
              <w:r w:rsidRPr="008D6EE2">
                <w:fldChar w:fldCharType="begin"/>
              </w:r>
              <w:r w:rsidRPr="008D6EE2">
                <w:instrText xml:space="preserve"> BIBLIOGRAPHY </w:instrText>
              </w:r>
              <w:r w:rsidRPr="008D6EE2">
                <w:fldChar w:fldCharType="separate"/>
              </w:r>
              <w:r w:rsidR="002656A7">
                <w:rPr>
                  <w:i/>
                  <w:iCs/>
                  <w:noProof/>
                  <w:lang w:val="tr-TR"/>
                </w:rPr>
                <w:t>Approximate string matching</w:t>
              </w:r>
              <w:r w:rsidR="002656A7">
                <w:rPr>
                  <w:noProof/>
                  <w:lang w:val="tr-TR"/>
                </w:rPr>
                <w:t>. 2021. &lt;en.wikipedia.org/wiki/Approximate_string_matching&gt;.</w:t>
              </w:r>
            </w:p>
            <w:p w14:paraId="2363C1FC" w14:textId="77777777" w:rsidR="002656A7" w:rsidRDefault="002656A7" w:rsidP="002656A7">
              <w:pPr>
                <w:pStyle w:val="Kaynaka"/>
                <w:ind w:left="720" w:hanging="720"/>
                <w:rPr>
                  <w:noProof/>
                  <w:lang w:val="tr-TR"/>
                </w:rPr>
              </w:pPr>
              <w:r>
                <w:rPr>
                  <w:i/>
                  <w:iCs/>
                  <w:noProof/>
                  <w:lang w:val="tr-TR"/>
                </w:rPr>
                <w:t>Bcrypt</w:t>
              </w:r>
              <w:r>
                <w:rPr>
                  <w:noProof/>
                  <w:lang w:val="tr-TR"/>
                </w:rPr>
                <w:t>. 2021. &lt;https://en.wikipedia.org/wiki/Bcrypt&gt;.</w:t>
              </w:r>
            </w:p>
            <w:p w14:paraId="4515B7EA" w14:textId="0A7E01C7" w:rsidR="002656A7" w:rsidRDefault="002656A7" w:rsidP="002656A7">
              <w:pPr>
                <w:pStyle w:val="Kaynaka"/>
                <w:ind w:left="720" w:hanging="720"/>
                <w:rPr>
                  <w:noProof/>
                  <w:lang w:val="tr-TR"/>
                </w:rPr>
              </w:pPr>
              <w:r>
                <w:rPr>
                  <w:noProof/>
                  <w:lang w:val="tr-TR"/>
                </w:rPr>
                <w:t xml:space="preserve">Gambolthemes. </w:t>
              </w:r>
              <w:r>
                <w:rPr>
                  <w:i/>
                  <w:iCs/>
                  <w:noProof/>
                  <w:lang w:val="tr-TR"/>
                </w:rPr>
                <w:t>The Freelancer And Social Networking HTML Template</w:t>
              </w:r>
              <w:r>
                <w:rPr>
                  <w:noProof/>
                  <w:lang w:val="tr-TR"/>
                </w:rPr>
                <w:t xml:space="preserve">. </w:t>
              </w:r>
              <w:r w:rsidR="007B30D6">
                <w:rPr>
                  <w:noProof/>
                  <w:lang w:val="tr-TR"/>
                </w:rPr>
                <w:t>2019</w:t>
              </w:r>
              <w:r>
                <w:rPr>
                  <w:noProof/>
                  <w:lang w:val="tr-TR"/>
                </w:rPr>
                <w:t xml:space="preserve"> &lt;themeforest.net/user/gambolthemes&gt;.</w:t>
              </w:r>
            </w:p>
            <w:p w14:paraId="6D3D5DE7" w14:textId="5842B468" w:rsidR="002656A7" w:rsidRDefault="002656A7" w:rsidP="002656A7">
              <w:pPr>
                <w:pStyle w:val="Kaynaka"/>
                <w:ind w:left="720" w:hanging="720"/>
                <w:rPr>
                  <w:noProof/>
                  <w:lang w:val="tr-TR"/>
                </w:rPr>
              </w:pPr>
              <w:r>
                <w:rPr>
                  <w:noProof/>
                  <w:lang w:val="tr-TR"/>
                </w:rPr>
                <w:t xml:space="preserve">Koçoğlu, Sinem. </w:t>
              </w:r>
              <w:r>
                <w:rPr>
                  <w:i/>
                  <w:iCs/>
                  <w:noProof/>
                  <w:lang w:val="tr-TR"/>
                </w:rPr>
                <w:t>Instagram Tarihi: Instagram Nedir? Nasıl Kullanılır? Ne İşe Yarar?</w:t>
              </w:r>
              <w:r>
                <w:rPr>
                  <w:noProof/>
                  <w:lang w:val="tr-TR"/>
                </w:rPr>
                <w:t xml:space="preserve"> 3 </w:t>
              </w:r>
              <w:r w:rsidR="007B30D6">
                <w:rPr>
                  <w:noProof/>
                  <w:lang w:val="tr-TR"/>
                </w:rPr>
                <w:t>March</w:t>
              </w:r>
              <w:r>
                <w:rPr>
                  <w:noProof/>
                  <w:lang w:val="tr-TR"/>
                </w:rPr>
                <w:t xml:space="preserve"> 2018. &lt;brandingturkiye.com&gt;.</w:t>
              </w:r>
            </w:p>
            <w:p w14:paraId="66485536" w14:textId="18EADDED" w:rsidR="002656A7" w:rsidRDefault="002656A7" w:rsidP="002656A7">
              <w:pPr>
                <w:pStyle w:val="Kaynaka"/>
                <w:ind w:left="720" w:hanging="720"/>
                <w:rPr>
                  <w:noProof/>
                  <w:lang w:val="tr-TR"/>
                </w:rPr>
              </w:pPr>
              <w:r>
                <w:rPr>
                  <w:noProof/>
                  <w:lang w:val="tr-TR"/>
                </w:rPr>
                <w:t>Konuk, Ali Haydar and Çoşkun, Yaren. «Requirements Analysis Document.» 2021. &lt;https://github.com/alikonuk12/AKYC/blob/master/Documents/RAD/AKYC_RAD.docx&gt;.</w:t>
              </w:r>
            </w:p>
            <w:p w14:paraId="7FF9E0D7" w14:textId="067043CC" w:rsidR="002656A7" w:rsidRDefault="002656A7" w:rsidP="002656A7">
              <w:pPr>
                <w:pStyle w:val="Kaynaka"/>
                <w:ind w:left="720" w:hanging="720"/>
                <w:rPr>
                  <w:noProof/>
                  <w:lang w:val="tr-TR"/>
                </w:rPr>
              </w:pPr>
              <w:r>
                <w:rPr>
                  <w:noProof/>
                  <w:lang w:val="tr-TR"/>
                </w:rPr>
                <w:t>Konuk, Ali Haydar and Çoşkun, Yaren.</w:t>
              </w:r>
              <w:r>
                <w:rPr>
                  <w:noProof/>
                  <w:lang w:val="tr-TR"/>
                </w:rPr>
                <w:t xml:space="preserve"> «System Design Document.» 2021. &lt;https://github.com/alikonuk12/AKYC/blob/master/Documents/SDD/AKYC_SDD.docx&gt;.</w:t>
              </w:r>
            </w:p>
            <w:p w14:paraId="30338B59" w14:textId="77777777" w:rsidR="002656A7" w:rsidRDefault="002656A7" w:rsidP="002656A7">
              <w:pPr>
                <w:pStyle w:val="Kaynaka"/>
                <w:ind w:left="720" w:hanging="720"/>
                <w:rPr>
                  <w:noProof/>
                  <w:lang w:val="tr-TR"/>
                </w:rPr>
              </w:pPr>
              <w:r>
                <w:rPr>
                  <w:noProof/>
                  <w:lang w:val="tr-TR"/>
                </w:rPr>
                <w:t xml:space="preserve">Rouse, Margaret. </w:t>
              </w:r>
              <w:r>
                <w:rPr>
                  <w:i/>
                  <w:iCs/>
                  <w:noProof/>
                  <w:lang w:val="tr-TR"/>
                </w:rPr>
                <w:t>Fuzzy Search</w:t>
              </w:r>
              <w:r>
                <w:rPr>
                  <w:noProof/>
                  <w:lang w:val="tr-TR"/>
                </w:rPr>
                <w:t>. 2005. &lt;whatis.techtarget.com&gt;.</w:t>
              </w:r>
            </w:p>
            <w:p w14:paraId="447596E5" w14:textId="77777777" w:rsidR="002656A7" w:rsidRDefault="002656A7" w:rsidP="002656A7">
              <w:pPr>
                <w:pStyle w:val="Kaynaka"/>
                <w:ind w:left="720" w:hanging="720"/>
                <w:rPr>
                  <w:noProof/>
                  <w:lang w:val="tr-TR"/>
                </w:rPr>
              </w:pPr>
              <w:r>
                <w:rPr>
                  <w:i/>
                  <w:iCs/>
                  <w:noProof/>
                  <w:lang w:val="tr-TR"/>
                </w:rPr>
                <w:t>What is the Difference Between Twitter and Facebook?</w:t>
              </w:r>
              <w:r>
                <w:rPr>
                  <w:noProof/>
                  <w:lang w:val="tr-TR"/>
                </w:rPr>
                <w:t xml:space="preserve"> 2016. &lt;https://www.visualscope.com/twitfb.html&gt;.</w:t>
              </w:r>
            </w:p>
            <w:p w14:paraId="643E4B84" w14:textId="6BD059B1" w:rsidR="00BE7B7E" w:rsidRPr="008D6EE2" w:rsidRDefault="00BE7B7E" w:rsidP="002656A7">
              <w:r w:rsidRPr="008D6EE2">
                <w:rPr>
                  <w:b/>
                  <w:bCs/>
                </w:rPr>
                <w:fldChar w:fldCharType="end"/>
              </w:r>
            </w:p>
          </w:sdtContent>
        </w:sdt>
      </w:sdtContent>
    </w:sdt>
    <w:bookmarkEnd w:id="72" w:displacedByCustomXml="prev"/>
    <w:sectPr w:rsidR="00BE7B7E" w:rsidRPr="008D6EE2" w:rsidSect="00BB3EB3">
      <w:pgSz w:w="11906" w:h="16838"/>
      <w:pgMar w:top="1440" w:right="1440" w:bottom="1440" w:left="1440" w:header="0" w:footer="0" w:gutter="0"/>
      <w:cols w:space="708"/>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20EF8F" w14:textId="77777777" w:rsidR="00166569" w:rsidRDefault="00166569">
      <w:pPr>
        <w:spacing w:line="240" w:lineRule="auto"/>
      </w:pPr>
      <w:r>
        <w:separator/>
      </w:r>
    </w:p>
  </w:endnote>
  <w:endnote w:type="continuationSeparator" w:id="0">
    <w:p w14:paraId="19661E53" w14:textId="77777777" w:rsidR="00166569" w:rsidRDefault="001665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Roman">
    <w:altName w:val="Times New Roman"/>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2862564"/>
      <w:docPartObj>
        <w:docPartGallery w:val="Page Numbers (Bottom of Page)"/>
        <w:docPartUnique/>
      </w:docPartObj>
    </w:sdtPr>
    <w:sdtEndPr>
      <w:rPr>
        <w:noProof/>
      </w:rPr>
    </w:sdtEndPr>
    <w:sdtContent>
      <w:p w14:paraId="24DC6AB2" w14:textId="77777777" w:rsidR="00A7260D" w:rsidRDefault="00A7260D">
        <w:pPr>
          <w:pStyle w:val="AltBilgi"/>
          <w:jc w:val="center"/>
        </w:pPr>
        <w:r>
          <w:fldChar w:fldCharType="begin"/>
        </w:r>
        <w:r>
          <w:instrText xml:space="preserve"> PAGE   \* MERGEFORMAT </w:instrText>
        </w:r>
        <w:r>
          <w:fldChar w:fldCharType="separate"/>
        </w:r>
        <w:r>
          <w:rPr>
            <w:noProof/>
          </w:rPr>
          <w:t>7</w:t>
        </w:r>
        <w:r>
          <w:rPr>
            <w:noProof/>
          </w:rPr>
          <w:fldChar w:fldCharType="end"/>
        </w:r>
      </w:p>
    </w:sdtContent>
  </w:sdt>
  <w:p w14:paraId="36F5EFB4" w14:textId="77777777" w:rsidR="00A7260D" w:rsidRDefault="00A7260D" w:rsidP="00BB3E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2C229C" w14:textId="77777777" w:rsidR="00166569" w:rsidRDefault="00166569">
      <w:pPr>
        <w:spacing w:line="240" w:lineRule="auto"/>
      </w:pPr>
      <w:r>
        <w:separator/>
      </w:r>
    </w:p>
  </w:footnote>
  <w:footnote w:type="continuationSeparator" w:id="0">
    <w:p w14:paraId="74677CA2" w14:textId="77777777" w:rsidR="00166569" w:rsidRDefault="001665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41D0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4C5F00"/>
    <w:multiLevelType w:val="hybridMultilevel"/>
    <w:tmpl w:val="3F7006C8"/>
    <w:lvl w:ilvl="0" w:tplc="BD84E554">
      <w:start w:val="1"/>
      <w:numFmt w:val="decimal"/>
      <w:lvlText w:val="1. %1."/>
      <w:lvlJc w:val="center"/>
      <w:pPr>
        <w:ind w:left="1288" w:hanging="360"/>
      </w:pPr>
      <w:rPr>
        <w:rFonts w:hint="default"/>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2"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989"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35C67E1"/>
    <w:multiLevelType w:val="multilevel"/>
    <w:tmpl w:val="F90A87D2"/>
    <w:lvl w:ilvl="0">
      <w:start w:val="1"/>
      <w:numFmt w:val="decimal"/>
      <w:pStyle w:val="Balk1"/>
      <w:suff w:val="space"/>
      <w:lvlText w:val="%1."/>
      <w:lvlJc w:val="left"/>
      <w:pPr>
        <w:ind w:left="720" w:hanging="720"/>
      </w:pPr>
      <w:rPr>
        <w:rFonts w:ascii="Times New Roman Bold" w:hAnsi="Times New Roman Bold" w:hint="default"/>
        <w:b/>
        <w:i w:val="0"/>
        <w:caps/>
        <w:strike w:val="0"/>
        <w:dstrike w:val="0"/>
        <w:vanish w:val="0"/>
        <w:sz w:val="28"/>
        <w:vertAlign w:val="baseline"/>
      </w:rPr>
    </w:lvl>
    <w:lvl w:ilvl="1">
      <w:start w:val="1"/>
      <w:numFmt w:val="decimal"/>
      <w:pStyle w:val="Balk2"/>
      <w:suff w:val="space"/>
      <w:lvlText w:val="%1.%2."/>
      <w:lvlJc w:val="left"/>
      <w:pPr>
        <w:ind w:left="4253" w:hanging="284"/>
      </w:pPr>
      <w:rPr>
        <w:rFonts w:ascii="Times New Roman Bold" w:hAnsi="Times New Roman Bold" w:hint="default"/>
        <w:b/>
        <w:i w:val="0"/>
        <w:caps w:val="0"/>
        <w:strike w:val="0"/>
        <w:dstrike w:val="0"/>
        <w:vanish w:val="0"/>
        <w:color w:val="auto"/>
        <w:sz w:val="24"/>
        <w:vertAlign w:val="baseline"/>
      </w:rPr>
    </w:lvl>
    <w:lvl w:ilvl="2">
      <w:start w:val="1"/>
      <w:numFmt w:val="decimal"/>
      <w:pStyle w:val="Balk3"/>
      <w:suff w:val="space"/>
      <w:lvlText w:val="%1.%2.%3."/>
      <w:lvlJc w:val="left"/>
      <w:pPr>
        <w:ind w:left="567" w:hanging="567"/>
      </w:pPr>
      <w:rPr>
        <w:rFonts w:ascii="Times New Roman Bold" w:hAnsi="Times New Roman Bold" w:hint="default"/>
        <w:b/>
        <w:i/>
        <w:caps w:val="0"/>
        <w:strike w:val="0"/>
        <w:dstrike w:val="0"/>
        <w:vanish w:val="0"/>
        <w:color w:val="auto"/>
        <w:sz w:val="24"/>
        <w:vertAlign w:val="baseline"/>
      </w:rPr>
    </w:lvl>
    <w:lvl w:ilvl="3">
      <w:start w:val="1"/>
      <w:numFmt w:val="decimal"/>
      <w:pStyle w:val="Balk4"/>
      <w:suff w:val="space"/>
      <w:lvlText w:val="%1.%2.%3.%4."/>
      <w:lvlJc w:val="left"/>
      <w:pPr>
        <w:ind w:left="567" w:hanging="283"/>
      </w:pPr>
      <w:rPr>
        <w:rFonts w:ascii="Times New Roman" w:hAnsi="Times New Roman" w:hint="default"/>
        <w:b/>
        <w:bCs/>
        <w:i/>
        <w:caps w:val="0"/>
        <w:strike w:val="0"/>
        <w:dstrike w:val="0"/>
        <w:vanish w:val="0"/>
        <w:color w:val="auto"/>
        <w:sz w:val="24"/>
        <w:vertAlign w:val="baseline"/>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1D9211B0"/>
    <w:multiLevelType w:val="multilevel"/>
    <w:tmpl w:val="683642FA"/>
    <w:styleLink w:val="heading2liststyle"/>
    <w:lvl w:ilvl="0">
      <w:start w:val="1"/>
      <w:numFmt w:val="decimal"/>
      <w:lvlText w:val="%1)"/>
      <w:lvlJc w:val="left"/>
      <w:pPr>
        <w:ind w:left="720" w:hanging="360"/>
      </w:pPr>
      <w:rPr>
        <w:rFonts w:hint="default"/>
      </w:rPr>
    </w:lvl>
    <w:lvl w:ilvl="1">
      <w:start w:val="1"/>
      <w:numFmt w:val="decimal"/>
      <w:lvlText w:val="%1.%2."/>
      <w:lvlJc w:val="left"/>
      <w:pPr>
        <w:ind w:left="284" w:hanging="284"/>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2649686B"/>
    <w:multiLevelType w:val="hybridMultilevel"/>
    <w:tmpl w:val="1AFA69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79526D8"/>
    <w:multiLevelType w:val="hybridMultilevel"/>
    <w:tmpl w:val="745C73EA"/>
    <w:lvl w:ilvl="0" w:tplc="62A4B84A">
      <w:start w:val="1"/>
      <w:numFmt w:val="decimal"/>
      <w:lvlText w:val="1. %1."/>
      <w:lvlJc w:val="left"/>
      <w:pPr>
        <w:ind w:left="360" w:hanging="360"/>
      </w:pPr>
      <w:rPr>
        <w:rFonts w:hint="default"/>
        <w:spacing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2D3B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03A4E44"/>
    <w:multiLevelType w:val="multilevel"/>
    <w:tmpl w:val="6A0A9AF8"/>
    <w:numStyleLink w:val="CHNUMBER"/>
  </w:abstractNum>
  <w:abstractNum w:abstractNumId="9" w15:restartNumberingAfterBreak="0">
    <w:nsid w:val="340159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4707C34"/>
    <w:multiLevelType w:val="multilevel"/>
    <w:tmpl w:val="600664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4B315D1C"/>
    <w:multiLevelType w:val="multilevel"/>
    <w:tmpl w:val="745C73EA"/>
    <w:lvl w:ilvl="0">
      <w:start w:val="1"/>
      <w:numFmt w:val="decimal"/>
      <w:lvlText w:val="1. %1."/>
      <w:lvlJc w:val="left"/>
      <w:pPr>
        <w:ind w:left="360" w:hanging="360"/>
      </w:pPr>
      <w:rPr>
        <w:rFonts w:hint="default"/>
        <w:spacing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FC91DA8"/>
    <w:multiLevelType w:val="multilevel"/>
    <w:tmpl w:val="6A0A9AF8"/>
    <w:styleLink w:val="CHNUMBER"/>
    <w:lvl w:ilvl="0">
      <w:start w:val="1"/>
      <w:numFmt w:val="cardinalText"/>
      <w:suff w:val="nothing"/>
      <w:lvlText w:val="Chapter %1"/>
      <w:lvlJc w:val="left"/>
      <w:pPr>
        <w:ind w:left="0" w:firstLine="0"/>
      </w:pPr>
      <w:rPr>
        <w:rFonts w:ascii="Times New Roman Bold" w:hAnsi="Times New Roman Bold" w:hint="default"/>
        <w:b/>
        <w:i w:val="0"/>
        <w:caps w:val="0"/>
        <w:smallCaps/>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8BE3A87"/>
    <w:multiLevelType w:val="multilevel"/>
    <w:tmpl w:val="E0E2C564"/>
    <w:styleLink w:val="level2numbering"/>
    <w:lvl w:ilvl="0">
      <w:start w:val="1"/>
      <w:numFmt w:val="decimal"/>
      <w:lvlText w:val="%1"/>
      <w:lvlJc w:val="left"/>
      <w:pPr>
        <w:ind w:left="360" w:hanging="360"/>
      </w:pPr>
      <w:rPr>
        <w:rFonts w:hint="default"/>
      </w:rPr>
    </w:lvl>
    <w:lvl w:ilvl="1">
      <w:start w:val="4"/>
      <w:numFmt w:val="decimal"/>
      <w:lvlText w:val="%1.%2"/>
      <w:lvlJc w:val="left"/>
      <w:pPr>
        <w:ind w:left="540" w:hanging="360"/>
      </w:pPr>
      <w:rPr>
        <w:rFonts w:hint="default"/>
        <w:b/>
        <w:i w:val="0"/>
        <w:strike w:val="0"/>
        <w:dstrike w:val="0"/>
        <w:vanish/>
        <w:sz w:val="24"/>
        <w:vertAlign w:val="baseline"/>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5A2B71BB"/>
    <w:multiLevelType w:val="multilevel"/>
    <w:tmpl w:val="6A0A9AF8"/>
    <w:numStyleLink w:val="CHNUMBER"/>
  </w:abstractNum>
  <w:abstractNum w:abstractNumId="15" w15:restartNumberingAfterBreak="0">
    <w:nsid w:val="79132181"/>
    <w:multiLevelType w:val="multilevel"/>
    <w:tmpl w:val="BB985050"/>
    <w:lvl w:ilvl="0">
      <w:start w:val="1"/>
      <w:numFmt w:val="decimal"/>
      <w:lvlText w:val="%1."/>
      <w:lvlJc w:val="left"/>
      <w:pPr>
        <w:ind w:left="1065" w:hanging="360"/>
      </w:pPr>
      <w:rPr>
        <w:rFonts w:hint="default"/>
      </w:rPr>
    </w:lvl>
    <w:lvl w:ilvl="1">
      <w:start w:val="1"/>
      <w:numFmt w:val="decimal"/>
      <w:isLgl/>
      <w:lvlText w:val="%1.%2"/>
      <w:lvlJc w:val="left"/>
      <w:pPr>
        <w:ind w:left="1410" w:hanging="705"/>
      </w:pPr>
      <w:rPr>
        <w:rFonts w:hint="default"/>
      </w:rPr>
    </w:lvl>
    <w:lvl w:ilvl="2">
      <w:start w:val="1"/>
      <w:numFmt w:val="decimal"/>
      <w:isLgl/>
      <w:lvlText w:val="%1.%2.%3"/>
      <w:lvlJc w:val="left"/>
      <w:pPr>
        <w:ind w:left="1425" w:hanging="436"/>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num w:numId="1">
    <w:abstractNumId w:val="10"/>
  </w:num>
  <w:num w:numId="2">
    <w:abstractNumId w:val="2"/>
  </w:num>
  <w:num w:numId="3">
    <w:abstractNumId w:val="2"/>
    <w:lvlOverride w:ilvl="0">
      <w:lvl w:ilvl="0">
        <w:start w:val="1"/>
        <w:numFmt w:val="decimal"/>
        <w:lvlText w:val="%1."/>
        <w:lvlJc w:val="left"/>
        <w:pPr>
          <w:ind w:left="284" w:hanging="284"/>
        </w:pPr>
        <w:rPr>
          <w:rFonts w:hint="default"/>
        </w:rPr>
      </w:lvl>
    </w:lvlOverride>
    <w:lvlOverride w:ilvl="1">
      <w:lvl w:ilvl="1">
        <w:start w:val="1"/>
        <w:numFmt w:val="none"/>
        <w:isLgl/>
        <w:lvlText w:val="3.2"/>
        <w:lvlJc w:val="left"/>
        <w:pPr>
          <w:ind w:left="284" w:hanging="284"/>
        </w:pPr>
        <w:rPr>
          <w:rFonts w:hint="default"/>
        </w:rPr>
      </w:lvl>
    </w:lvlOverride>
    <w:lvlOverride w:ilvl="2">
      <w:lvl w:ilvl="2">
        <w:start w:val="1"/>
        <w:numFmt w:val="decimal"/>
        <w:isLgl/>
        <w:lvlText w:val="%1.%2.%3"/>
        <w:lvlJc w:val="left"/>
        <w:pPr>
          <w:ind w:left="284" w:hanging="284"/>
        </w:pPr>
        <w:rPr>
          <w:rFonts w:hint="default"/>
        </w:rPr>
      </w:lvl>
    </w:lvlOverride>
    <w:lvlOverride w:ilvl="3">
      <w:lvl w:ilvl="3">
        <w:start w:val="1"/>
        <w:numFmt w:val="decimal"/>
        <w:isLgl/>
        <w:lvlText w:val="%1.%2.%3.%4"/>
        <w:lvlJc w:val="left"/>
        <w:pPr>
          <w:ind w:left="284" w:hanging="284"/>
        </w:pPr>
        <w:rPr>
          <w:rFonts w:hint="default"/>
        </w:rPr>
      </w:lvl>
    </w:lvlOverride>
    <w:lvlOverride w:ilvl="4">
      <w:lvl w:ilvl="4">
        <w:start w:val="1"/>
        <w:numFmt w:val="decimal"/>
        <w:isLgl/>
        <w:lvlText w:val="%1.%2.%3.%4.%5"/>
        <w:lvlJc w:val="left"/>
        <w:pPr>
          <w:ind w:left="284" w:hanging="284"/>
        </w:pPr>
        <w:rPr>
          <w:rFonts w:hint="default"/>
        </w:rPr>
      </w:lvl>
    </w:lvlOverride>
    <w:lvlOverride w:ilvl="5">
      <w:lvl w:ilvl="5">
        <w:start w:val="1"/>
        <w:numFmt w:val="decimal"/>
        <w:isLgl/>
        <w:lvlText w:val="%1.%2.%3.%4.%5.%6"/>
        <w:lvlJc w:val="left"/>
        <w:pPr>
          <w:ind w:left="284" w:hanging="284"/>
        </w:pPr>
        <w:rPr>
          <w:rFonts w:hint="default"/>
        </w:rPr>
      </w:lvl>
    </w:lvlOverride>
    <w:lvlOverride w:ilvl="6">
      <w:lvl w:ilvl="6">
        <w:start w:val="1"/>
        <w:numFmt w:val="decimal"/>
        <w:isLgl/>
        <w:lvlText w:val="%1.%2.%3.%4.%5.%6.%7"/>
        <w:lvlJc w:val="left"/>
        <w:pPr>
          <w:ind w:left="284" w:hanging="284"/>
        </w:pPr>
        <w:rPr>
          <w:rFonts w:hint="default"/>
        </w:rPr>
      </w:lvl>
    </w:lvlOverride>
    <w:lvlOverride w:ilvl="7">
      <w:lvl w:ilvl="7">
        <w:start w:val="1"/>
        <w:numFmt w:val="decimal"/>
        <w:isLgl/>
        <w:lvlText w:val="%1.%2.%3.%4.%5.%6.%7.%8"/>
        <w:lvlJc w:val="left"/>
        <w:pPr>
          <w:ind w:left="284" w:hanging="284"/>
        </w:pPr>
        <w:rPr>
          <w:rFonts w:hint="default"/>
        </w:rPr>
      </w:lvl>
    </w:lvlOverride>
    <w:lvlOverride w:ilvl="8">
      <w:lvl w:ilvl="8">
        <w:start w:val="1"/>
        <w:numFmt w:val="decimal"/>
        <w:isLgl/>
        <w:lvlText w:val="%1.%2.%3.%4.%5.%6.%7.%8.%9"/>
        <w:lvlJc w:val="left"/>
        <w:pPr>
          <w:ind w:left="284" w:hanging="284"/>
        </w:pPr>
        <w:rPr>
          <w:rFonts w:hint="default"/>
        </w:rPr>
      </w:lvl>
    </w:lvlOverride>
  </w:num>
  <w:num w:numId="4">
    <w:abstractNumId w:val="2"/>
    <w:lvlOverride w:ilvl="0">
      <w:lvl w:ilvl="0">
        <w:start w:val="1"/>
        <w:numFmt w:val="decimal"/>
        <w:lvlText w:val="%1."/>
        <w:lvlJc w:val="left"/>
        <w:pPr>
          <w:ind w:left="284" w:hanging="284"/>
        </w:pPr>
        <w:rPr>
          <w:rFonts w:hint="default"/>
        </w:rPr>
      </w:lvl>
    </w:lvlOverride>
    <w:lvlOverride w:ilvl="1">
      <w:lvl w:ilvl="1">
        <w:start w:val="1"/>
        <w:numFmt w:val="none"/>
        <w:isLgl/>
        <w:lvlText w:val="3.1"/>
        <w:lvlJc w:val="left"/>
        <w:pPr>
          <w:ind w:left="284" w:hanging="284"/>
        </w:pPr>
        <w:rPr>
          <w:rFonts w:hint="default"/>
        </w:rPr>
      </w:lvl>
    </w:lvlOverride>
    <w:lvlOverride w:ilvl="2">
      <w:lvl w:ilvl="2">
        <w:start w:val="1"/>
        <w:numFmt w:val="decimal"/>
        <w:isLgl/>
        <w:lvlText w:val="%1.%2.%3"/>
        <w:lvlJc w:val="left"/>
        <w:pPr>
          <w:ind w:left="284" w:hanging="284"/>
        </w:pPr>
        <w:rPr>
          <w:rFonts w:hint="default"/>
        </w:rPr>
      </w:lvl>
    </w:lvlOverride>
    <w:lvlOverride w:ilvl="3">
      <w:lvl w:ilvl="3">
        <w:start w:val="1"/>
        <w:numFmt w:val="decimal"/>
        <w:isLgl/>
        <w:lvlText w:val="%1.%2.%3.%4"/>
        <w:lvlJc w:val="left"/>
        <w:pPr>
          <w:ind w:left="284" w:hanging="284"/>
        </w:pPr>
        <w:rPr>
          <w:rFonts w:hint="default"/>
        </w:rPr>
      </w:lvl>
    </w:lvlOverride>
    <w:lvlOverride w:ilvl="4">
      <w:lvl w:ilvl="4">
        <w:start w:val="1"/>
        <w:numFmt w:val="decimal"/>
        <w:isLgl/>
        <w:lvlText w:val="%1.%2.%3.%4.%5"/>
        <w:lvlJc w:val="left"/>
        <w:pPr>
          <w:ind w:left="284" w:hanging="284"/>
        </w:pPr>
        <w:rPr>
          <w:rFonts w:hint="default"/>
        </w:rPr>
      </w:lvl>
    </w:lvlOverride>
    <w:lvlOverride w:ilvl="5">
      <w:lvl w:ilvl="5">
        <w:start w:val="1"/>
        <w:numFmt w:val="decimal"/>
        <w:isLgl/>
        <w:lvlText w:val="%1.%2.%3.%4.%5.%6"/>
        <w:lvlJc w:val="left"/>
        <w:pPr>
          <w:ind w:left="284" w:hanging="284"/>
        </w:pPr>
        <w:rPr>
          <w:rFonts w:hint="default"/>
        </w:rPr>
      </w:lvl>
    </w:lvlOverride>
    <w:lvlOverride w:ilvl="6">
      <w:lvl w:ilvl="6">
        <w:start w:val="1"/>
        <w:numFmt w:val="decimal"/>
        <w:isLgl/>
        <w:lvlText w:val="%1.%2.%3.%4.%5.%6.%7"/>
        <w:lvlJc w:val="left"/>
        <w:pPr>
          <w:ind w:left="284" w:hanging="284"/>
        </w:pPr>
        <w:rPr>
          <w:rFonts w:hint="default"/>
        </w:rPr>
      </w:lvl>
    </w:lvlOverride>
    <w:lvlOverride w:ilvl="7">
      <w:lvl w:ilvl="7">
        <w:start w:val="1"/>
        <w:numFmt w:val="decimal"/>
        <w:isLgl/>
        <w:lvlText w:val="%1.%2.%3.%4.%5.%6.%7.%8"/>
        <w:lvlJc w:val="left"/>
        <w:pPr>
          <w:ind w:left="284" w:hanging="284"/>
        </w:pPr>
        <w:rPr>
          <w:rFonts w:hint="default"/>
        </w:rPr>
      </w:lvl>
    </w:lvlOverride>
    <w:lvlOverride w:ilvl="8">
      <w:lvl w:ilvl="8">
        <w:start w:val="1"/>
        <w:numFmt w:val="decimal"/>
        <w:isLgl/>
        <w:lvlText w:val="%1.%2.%3.%4.%5.%6.%7.%8.%9"/>
        <w:lvlJc w:val="left"/>
        <w:pPr>
          <w:ind w:left="284" w:hanging="284"/>
        </w:pPr>
        <w:rPr>
          <w:rFonts w:hint="default"/>
        </w:rPr>
      </w:lvl>
    </w:lvlOverride>
  </w:num>
  <w:num w:numId="5">
    <w:abstractNumId w:val="2"/>
    <w:lvlOverride w:ilvl="0">
      <w:lvl w:ilvl="0">
        <w:start w:val="1"/>
        <w:numFmt w:val="decimal"/>
        <w:lvlText w:val="%1."/>
        <w:lvlJc w:val="left"/>
        <w:pPr>
          <w:ind w:left="284" w:hanging="284"/>
        </w:pPr>
        <w:rPr>
          <w:rFonts w:hint="default"/>
        </w:rPr>
      </w:lvl>
    </w:lvlOverride>
    <w:lvlOverride w:ilvl="1">
      <w:lvl w:ilvl="1">
        <w:start w:val="1"/>
        <w:numFmt w:val="none"/>
        <w:isLgl/>
        <w:lvlText w:val="3.3"/>
        <w:lvlJc w:val="left"/>
        <w:pPr>
          <w:ind w:left="284" w:hanging="284"/>
        </w:pPr>
        <w:rPr>
          <w:rFonts w:hint="default"/>
        </w:rPr>
      </w:lvl>
    </w:lvlOverride>
    <w:lvlOverride w:ilvl="2">
      <w:lvl w:ilvl="2">
        <w:start w:val="1"/>
        <w:numFmt w:val="decimal"/>
        <w:isLgl/>
        <w:lvlText w:val="%1.%2.%3"/>
        <w:lvlJc w:val="left"/>
        <w:pPr>
          <w:ind w:left="284" w:hanging="284"/>
        </w:pPr>
        <w:rPr>
          <w:rFonts w:hint="default"/>
        </w:rPr>
      </w:lvl>
    </w:lvlOverride>
    <w:lvlOverride w:ilvl="3">
      <w:lvl w:ilvl="3">
        <w:start w:val="1"/>
        <w:numFmt w:val="decimal"/>
        <w:isLgl/>
        <w:lvlText w:val="%1.%2.%3.%4"/>
        <w:lvlJc w:val="left"/>
        <w:pPr>
          <w:ind w:left="284" w:hanging="284"/>
        </w:pPr>
        <w:rPr>
          <w:rFonts w:hint="default"/>
        </w:rPr>
      </w:lvl>
    </w:lvlOverride>
    <w:lvlOverride w:ilvl="4">
      <w:lvl w:ilvl="4">
        <w:start w:val="1"/>
        <w:numFmt w:val="decimal"/>
        <w:isLgl/>
        <w:lvlText w:val="%1.%2.%3.%4.%5"/>
        <w:lvlJc w:val="left"/>
        <w:pPr>
          <w:ind w:left="284" w:hanging="284"/>
        </w:pPr>
        <w:rPr>
          <w:rFonts w:hint="default"/>
        </w:rPr>
      </w:lvl>
    </w:lvlOverride>
    <w:lvlOverride w:ilvl="5">
      <w:lvl w:ilvl="5">
        <w:start w:val="1"/>
        <w:numFmt w:val="decimal"/>
        <w:isLgl/>
        <w:lvlText w:val="%1.%2.%3.%4.%5.%6"/>
        <w:lvlJc w:val="left"/>
        <w:pPr>
          <w:ind w:left="284" w:hanging="284"/>
        </w:pPr>
        <w:rPr>
          <w:rFonts w:hint="default"/>
        </w:rPr>
      </w:lvl>
    </w:lvlOverride>
    <w:lvlOverride w:ilvl="6">
      <w:lvl w:ilvl="6">
        <w:start w:val="1"/>
        <w:numFmt w:val="decimal"/>
        <w:isLgl/>
        <w:lvlText w:val="%1.%2.%3.%4.%5.%6.%7"/>
        <w:lvlJc w:val="left"/>
        <w:pPr>
          <w:ind w:left="284" w:hanging="284"/>
        </w:pPr>
        <w:rPr>
          <w:rFonts w:hint="default"/>
        </w:rPr>
      </w:lvl>
    </w:lvlOverride>
    <w:lvlOverride w:ilvl="7">
      <w:lvl w:ilvl="7">
        <w:start w:val="1"/>
        <w:numFmt w:val="decimal"/>
        <w:isLgl/>
        <w:lvlText w:val="%1.%2.%3.%4.%5.%6.%7.%8"/>
        <w:lvlJc w:val="left"/>
        <w:pPr>
          <w:ind w:left="284" w:hanging="284"/>
        </w:pPr>
        <w:rPr>
          <w:rFonts w:hint="default"/>
        </w:rPr>
      </w:lvl>
    </w:lvlOverride>
    <w:lvlOverride w:ilvl="8">
      <w:lvl w:ilvl="8">
        <w:start w:val="1"/>
        <w:numFmt w:val="decimal"/>
        <w:isLgl/>
        <w:lvlText w:val="%1.%2.%3.%4.%5.%6.%7.%8.%9"/>
        <w:lvlJc w:val="left"/>
        <w:pPr>
          <w:ind w:left="284" w:hanging="284"/>
        </w:pPr>
        <w:rPr>
          <w:rFonts w:hint="default"/>
        </w:rPr>
      </w:lvl>
    </w:lvlOverride>
  </w:num>
  <w:num w:numId="6">
    <w:abstractNumId w:val="2"/>
    <w:lvlOverride w:ilvl="0">
      <w:lvl w:ilvl="0">
        <w:start w:val="1"/>
        <w:numFmt w:val="decimal"/>
        <w:lvlText w:val="%1."/>
        <w:lvlJc w:val="left"/>
        <w:pPr>
          <w:ind w:left="360" w:hanging="360"/>
        </w:pPr>
        <w:rPr>
          <w:rFonts w:hint="default"/>
        </w:rPr>
      </w:lvl>
    </w:lvlOverride>
    <w:lvlOverride w:ilvl="1">
      <w:lvl w:ilvl="1">
        <w:start w:val="1"/>
        <w:numFmt w:val="decimal"/>
        <w:isLgl/>
        <w:lvlText w:val="%1.%2"/>
        <w:lvlJc w:val="left"/>
        <w:pPr>
          <w:ind w:left="989" w:hanging="705"/>
        </w:pPr>
        <w:rPr>
          <w:rFonts w:hint="default"/>
        </w:rPr>
      </w:lvl>
    </w:lvlOverride>
    <w:lvlOverride w:ilvl="2">
      <w:lvl w:ilvl="2">
        <w:start w:val="1"/>
        <w:numFmt w:val="decimal"/>
        <w:isLgl/>
        <w:lvlText w:val="3.3.%3"/>
        <w:lvlJc w:val="left"/>
        <w:pPr>
          <w:tabs>
            <w:tab w:val="num" w:pos="284"/>
          </w:tabs>
          <w:ind w:left="284" w:firstLine="0"/>
        </w:pPr>
        <w:rPr>
          <w:rFonts w:hint="default"/>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440" w:hanging="144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800" w:hanging="1800"/>
        </w:pPr>
        <w:rPr>
          <w:rFonts w:hint="default"/>
        </w:rPr>
      </w:lvl>
    </w:lvlOverride>
  </w:num>
  <w:num w:numId="7">
    <w:abstractNumId w:val="2"/>
    <w:lvlOverride w:ilvl="0">
      <w:lvl w:ilvl="0">
        <w:start w:val="1"/>
        <w:numFmt w:val="decimal"/>
        <w:lvlText w:val="%1."/>
        <w:lvlJc w:val="left"/>
        <w:pPr>
          <w:ind w:left="284" w:hanging="284"/>
        </w:pPr>
        <w:rPr>
          <w:rFonts w:hint="default"/>
        </w:rPr>
      </w:lvl>
    </w:lvlOverride>
    <w:lvlOverride w:ilvl="1">
      <w:lvl w:ilvl="1">
        <w:start w:val="1"/>
        <w:numFmt w:val="none"/>
        <w:isLgl/>
        <w:lvlText w:val="3.4"/>
        <w:lvlJc w:val="left"/>
        <w:pPr>
          <w:ind w:left="284" w:hanging="284"/>
        </w:pPr>
        <w:rPr>
          <w:rFonts w:hint="default"/>
        </w:rPr>
      </w:lvl>
    </w:lvlOverride>
    <w:lvlOverride w:ilvl="2">
      <w:lvl w:ilvl="2">
        <w:start w:val="1"/>
        <w:numFmt w:val="decimal"/>
        <w:isLgl/>
        <w:lvlText w:val="%1.%2.%3"/>
        <w:lvlJc w:val="left"/>
        <w:pPr>
          <w:ind w:left="284" w:hanging="284"/>
        </w:pPr>
        <w:rPr>
          <w:rFonts w:hint="default"/>
        </w:rPr>
      </w:lvl>
    </w:lvlOverride>
    <w:lvlOverride w:ilvl="3">
      <w:lvl w:ilvl="3">
        <w:start w:val="1"/>
        <w:numFmt w:val="decimal"/>
        <w:isLgl/>
        <w:lvlText w:val="%1.%2.%3.%4"/>
        <w:lvlJc w:val="left"/>
        <w:pPr>
          <w:ind w:left="284" w:hanging="284"/>
        </w:pPr>
        <w:rPr>
          <w:rFonts w:hint="default"/>
        </w:rPr>
      </w:lvl>
    </w:lvlOverride>
    <w:lvlOverride w:ilvl="4">
      <w:lvl w:ilvl="4">
        <w:start w:val="1"/>
        <w:numFmt w:val="decimal"/>
        <w:isLgl/>
        <w:lvlText w:val="%1.%2.%3.%4.%5"/>
        <w:lvlJc w:val="left"/>
        <w:pPr>
          <w:ind w:left="284" w:hanging="284"/>
        </w:pPr>
        <w:rPr>
          <w:rFonts w:hint="default"/>
        </w:rPr>
      </w:lvl>
    </w:lvlOverride>
    <w:lvlOverride w:ilvl="5">
      <w:lvl w:ilvl="5">
        <w:start w:val="1"/>
        <w:numFmt w:val="decimal"/>
        <w:isLgl/>
        <w:lvlText w:val="%1.%2.%3.%4.%5.%6"/>
        <w:lvlJc w:val="left"/>
        <w:pPr>
          <w:ind w:left="284" w:hanging="284"/>
        </w:pPr>
        <w:rPr>
          <w:rFonts w:hint="default"/>
        </w:rPr>
      </w:lvl>
    </w:lvlOverride>
    <w:lvlOverride w:ilvl="6">
      <w:lvl w:ilvl="6">
        <w:start w:val="1"/>
        <w:numFmt w:val="decimal"/>
        <w:isLgl/>
        <w:lvlText w:val="%1.%2.%3.%4.%5.%6.%7"/>
        <w:lvlJc w:val="left"/>
        <w:pPr>
          <w:ind w:left="284" w:hanging="284"/>
        </w:pPr>
        <w:rPr>
          <w:rFonts w:hint="default"/>
        </w:rPr>
      </w:lvl>
    </w:lvlOverride>
    <w:lvlOverride w:ilvl="7">
      <w:lvl w:ilvl="7">
        <w:start w:val="1"/>
        <w:numFmt w:val="decimal"/>
        <w:isLgl/>
        <w:lvlText w:val="%1.%2.%3.%4.%5.%6.%7.%8"/>
        <w:lvlJc w:val="left"/>
        <w:pPr>
          <w:ind w:left="284" w:hanging="284"/>
        </w:pPr>
        <w:rPr>
          <w:rFonts w:hint="default"/>
        </w:rPr>
      </w:lvl>
    </w:lvlOverride>
    <w:lvlOverride w:ilvl="8">
      <w:lvl w:ilvl="8">
        <w:start w:val="1"/>
        <w:numFmt w:val="decimal"/>
        <w:isLgl/>
        <w:lvlText w:val="%1.%2.%3.%4.%5.%6.%7.%8.%9"/>
        <w:lvlJc w:val="left"/>
        <w:pPr>
          <w:ind w:left="284" w:hanging="284"/>
        </w:pPr>
        <w:rPr>
          <w:rFonts w:hint="default"/>
        </w:rPr>
      </w:lvl>
    </w:lvlOverride>
  </w:num>
  <w:num w:numId="8">
    <w:abstractNumId w:val="1"/>
  </w:num>
  <w:num w:numId="9">
    <w:abstractNumId w:val="12"/>
    <w:lvlOverride w:ilvl="0">
      <w:lvl w:ilvl="0">
        <w:start w:val="1"/>
        <w:numFmt w:val="cardinalText"/>
        <w:suff w:val="nothing"/>
        <w:lvlText w:val="Chapter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lvl w:ilvl="0">
        <w:start w:val="1"/>
        <w:numFmt w:val="cardinalText"/>
        <w:suff w:val="nothing"/>
        <w:lvlText w:val="Chapter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8"/>
    <w:lvlOverride w:ilvl="0">
      <w:lvl w:ilvl="0">
        <w:start w:val="1"/>
        <w:numFmt w:val="cardinalText"/>
        <w:suff w:val="nothing"/>
        <w:lvlText w:val="Chapter %1"/>
        <w:lvlJc w:val="left"/>
        <w:pPr>
          <w:ind w:left="0" w:firstLine="0"/>
        </w:pPr>
        <w:rPr>
          <w:rFonts w:ascii="Times New Roman Bold" w:hAnsi="Times New Roman Bold" w:hint="default"/>
          <w:b/>
          <w:i w:val="0"/>
          <w:caps w:val="0"/>
          <w:smallCaps/>
          <w:strike w:val="0"/>
          <w:dstrike w:val="0"/>
          <w:vanish w:val="0"/>
          <w:sz w:val="24"/>
          <w:vertAlign w:val="baseline"/>
        </w:rPr>
      </w:lvl>
    </w:lvlOverride>
  </w:num>
  <w:num w:numId="13">
    <w:abstractNumId w:val="14"/>
    <w:lvlOverride w:ilvl="0">
      <w:lvl w:ilvl="0">
        <w:start w:val="1"/>
        <w:numFmt w:val="cardinalText"/>
        <w:suff w:val="nothing"/>
        <w:lvlText w:val="Chapter %1"/>
        <w:lvlJc w:val="left"/>
        <w:pPr>
          <w:ind w:left="0" w:firstLine="0"/>
        </w:pPr>
        <w:rPr>
          <w:rFonts w:ascii="Times New Roman Bold" w:hAnsi="Times New Roman Bold" w:hint="default"/>
          <w:b/>
          <w:i w:val="0"/>
          <w:caps w:val="0"/>
          <w:smallCaps/>
          <w:strike w:val="0"/>
          <w:dstrike w:val="0"/>
          <w:vanish w:val="0"/>
          <w:sz w:val="24"/>
          <w:vertAlign w:val="baseline"/>
        </w:rPr>
      </w:lvl>
    </w:lvlOverride>
  </w:num>
  <w:num w:numId="14">
    <w:abstractNumId w:val="7"/>
  </w:num>
  <w:num w:numId="15">
    <w:abstractNumId w:val="13"/>
  </w:num>
  <w:num w:numId="16">
    <w:abstractNumId w:val="9"/>
  </w:num>
  <w:num w:numId="17">
    <w:abstractNumId w:val="4"/>
  </w:num>
  <w:num w:numId="18">
    <w:abstractNumId w:val="3"/>
  </w:num>
  <w:num w:numId="19">
    <w:abstractNumId w:val="4"/>
  </w:num>
  <w:num w:numId="20">
    <w:abstractNumId w:val="12"/>
  </w:num>
  <w:num w:numId="21">
    <w:abstractNumId w:val="13"/>
  </w:num>
  <w:num w:numId="22">
    <w:abstractNumId w:val="6"/>
  </w:num>
  <w:num w:numId="23">
    <w:abstractNumId w:val="11"/>
  </w:num>
  <w:num w:numId="24">
    <w:abstractNumId w:val="0"/>
  </w:num>
  <w:num w:numId="25">
    <w:abstractNumId w:val="15"/>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FE7"/>
    <w:rsid w:val="00011DC2"/>
    <w:rsid w:val="00014342"/>
    <w:rsid w:val="0002000A"/>
    <w:rsid w:val="00022FCA"/>
    <w:rsid w:val="00034EA1"/>
    <w:rsid w:val="00045209"/>
    <w:rsid w:val="00050332"/>
    <w:rsid w:val="00053B62"/>
    <w:rsid w:val="0005777C"/>
    <w:rsid w:val="000604CC"/>
    <w:rsid w:val="0007124B"/>
    <w:rsid w:val="000766B1"/>
    <w:rsid w:val="00081B3F"/>
    <w:rsid w:val="00086D41"/>
    <w:rsid w:val="00097A07"/>
    <w:rsid w:val="000B777D"/>
    <w:rsid w:val="000D091F"/>
    <w:rsid w:val="000D1FC2"/>
    <w:rsid w:val="000D230B"/>
    <w:rsid w:val="000D56C0"/>
    <w:rsid w:val="000E3371"/>
    <w:rsid w:val="000E55D1"/>
    <w:rsid w:val="000F6351"/>
    <w:rsid w:val="00100ABE"/>
    <w:rsid w:val="00102AB2"/>
    <w:rsid w:val="001107BD"/>
    <w:rsid w:val="001108D0"/>
    <w:rsid w:val="00112F1D"/>
    <w:rsid w:val="00113A1F"/>
    <w:rsid w:val="0012733B"/>
    <w:rsid w:val="00136F9C"/>
    <w:rsid w:val="0013747E"/>
    <w:rsid w:val="00152465"/>
    <w:rsid w:val="00161F55"/>
    <w:rsid w:val="00166569"/>
    <w:rsid w:val="00172C05"/>
    <w:rsid w:val="00174DC7"/>
    <w:rsid w:val="00181D1A"/>
    <w:rsid w:val="00183BE9"/>
    <w:rsid w:val="00183F5F"/>
    <w:rsid w:val="00187FE1"/>
    <w:rsid w:val="00194AE5"/>
    <w:rsid w:val="00195187"/>
    <w:rsid w:val="00197AE2"/>
    <w:rsid w:val="00197BCA"/>
    <w:rsid w:val="001A062A"/>
    <w:rsid w:val="001A1F39"/>
    <w:rsid w:val="001A57D3"/>
    <w:rsid w:val="001B2A51"/>
    <w:rsid w:val="001B5304"/>
    <w:rsid w:val="001B55CE"/>
    <w:rsid w:val="001D1B4F"/>
    <w:rsid w:val="001D61A0"/>
    <w:rsid w:val="001E3124"/>
    <w:rsid w:val="001E5A44"/>
    <w:rsid w:val="001E68F7"/>
    <w:rsid w:val="001E7287"/>
    <w:rsid w:val="002000EE"/>
    <w:rsid w:val="00200B54"/>
    <w:rsid w:val="002034CC"/>
    <w:rsid w:val="0020427B"/>
    <w:rsid w:val="00204961"/>
    <w:rsid w:val="00207C84"/>
    <w:rsid w:val="002106DD"/>
    <w:rsid w:val="00222F76"/>
    <w:rsid w:val="00257CF2"/>
    <w:rsid w:val="002656A7"/>
    <w:rsid w:val="002658AF"/>
    <w:rsid w:val="00266B80"/>
    <w:rsid w:val="00290862"/>
    <w:rsid w:val="002A2D19"/>
    <w:rsid w:val="002A476C"/>
    <w:rsid w:val="002B56A6"/>
    <w:rsid w:val="002C73AA"/>
    <w:rsid w:val="002D67F0"/>
    <w:rsid w:val="002E01A5"/>
    <w:rsid w:val="002E32AA"/>
    <w:rsid w:val="002F410E"/>
    <w:rsid w:val="00301DC3"/>
    <w:rsid w:val="00304DE4"/>
    <w:rsid w:val="00314B81"/>
    <w:rsid w:val="003204CE"/>
    <w:rsid w:val="00323F56"/>
    <w:rsid w:val="003445D6"/>
    <w:rsid w:val="00356EFA"/>
    <w:rsid w:val="003648E5"/>
    <w:rsid w:val="00365CDA"/>
    <w:rsid w:val="00374CB3"/>
    <w:rsid w:val="00390B88"/>
    <w:rsid w:val="003A1E1D"/>
    <w:rsid w:val="003A2252"/>
    <w:rsid w:val="003A5507"/>
    <w:rsid w:val="003A6CD3"/>
    <w:rsid w:val="003A70F0"/>
    <w:rsid w:val="003B603E"/>
    <w:rsid w:val="003D09A5"/>
    <w:rsid w:val="003D5A8D"/>
    <w:rsid w:val="003D74F5"/>
    <w:rsid w:val="003E2BE7"/>
    <w:rsid w:val="003F50BC"/>
    <w:rsid w:val="00405F68"/>
    <w:rsid w:val="004115EC"/>
    <w:rsid w:val="004209AC"/>
    <w:rsid w:val="00421755"/>
    <w:rsid w:val="00425C34"/>
    <w:rsid w:val="00426AD3"/>
    <w:rsid w:val="004307B4"/>
    <w:rsid w:val="00442F49"/>
    <w:rsid w:val="00450507"/>
    <w:rsid w:val="00451543"/>
    <w:rsid w:val="00452D3A"/>
    <w:rsid w:val="004639E0"/>
    <w:rsid w:val="00472914"/>
    <w:rsid w:val="00476927"/>
    <w:rsid w:val="004774F3"/>
    <w:rsid w:val="00483890"/>
    <w:rsid w:val="004B290F"/>
    <w:rsid w:val="004B7AE1"/>
    <w:rsid w:val="004C1C7D"/>
    <w:rsid w:val="004C5C9B"/>
    <w:rsid w:val="004D1D56"/>
    <w:rsid w:val="004D5ACF"/>
    <w:rsid w:val="004E4559"/>
    <w:rsid w:val="004F7CE9"/>
    <w:rsid w:val="00503316"/>
    <w:rsid w:val="00503F32"/>
    <w:rsid w:val="00513CC9"/>
    <w:rsid w:val="00521EE6"/>
    <w:rsid w:val="00521F2C"/>
    <w:rsid w:val="00524A92"/>
    <w:rsid w:val="00524E7E"/>
    <w:rsid w:val="005356F1"/>
    <w:rsid w:val="005404E4"/>
    <w:rsid w:val="005443DE"/>
    <w:rsid w:val="00544B8C"/>
    <w:rsid w:val="00552871"/>
    <w:rsid w:val="00553443"/>
    <w:rsid w:val="00562746"/>
    <w:rsid w:val="00570ED5"/>
    <w:rsid w:val="00572601"/>
    <w:rsid w:val="005753D8"/>
    <w:rsid w:val="00580548"/>
    <w:rsid w:val="00595917"/>
    <w:rsid w:val="00597C00"/>
    <w:rsid w:val="005A0450"/>
    <w:rsid w:val="005A1CAC"/>
    <w:rsid w:val="005B6C8D"/>
    <w:rsid w:val="005D471F"/>
    <w:rsid w:val="005E3036"/>
    <w:rsid w:val="005E5D25"/>
    <w:rsid w:val="005E6AC2"/>
    <w:rsid w:val="00602A74"/>
    <w:rsid w:val="006047FE"/>
    <w:rsid w:val="00610FA3"/>
    <w:rsid w:val="006156FC"/>
    <w:rsid w:val="00616FEB"/>
    <w:rsid w:val="00621406"/>
    <w:rsid w:val="006273CF"/>
    <w:rsid w:val="006327EA"/>
    <w:rsid w:val="00634D74"/>
    <w:rsid w:val="00640B67"/>
    <w:rsid w:val="006570D3"/>
    <w:rsid w:val="0065785A"/>
    <w:rsid w:val="006605C9"/>
    <w:rsid w:val="00660CE2"/>
    <w:rsid w:val="006621B8"/>
    <w:rsid w:val="0066292F"/>
    <w:rsid w:val="00693232"/>
    <w:rsid w:val="00693A4F"/>
    <w:rsid w:val="006B0D70"/>
    <w:rsid w:val="006C0AA8"/>
    <w:rsid w:val="006C7B35"/>
    <w:rsid w:val="006F2F23"/>
    <w:rsid w:val="006F758C"/>
    <w:rsid w:val="00704239"/>
    <w:rsid w:val="0071074E"/>
    <w:rsid w:val="00710866"/>
    <w:rsid w:val="00712532"/>
    <w:rsid w:val="00714572"/>
    <w:rsid w:val="00715261"/>
    <w:rsid w:val="00722147"/>
    <w:rsid w:val="0072295F"/>
    <w:rsid w:val="00723060"/>
    <w:rsid w:val="0074047D"/>
    <w:rsid w:val="00751D26"/>
    <w:rsid w:val="00756145"/>
    <w:rsid w:val="007563FC"/>
    <w:rsid w:val="00757BB9"/>
    <w:rsid w:val="00764F5F"/>
    <w:rsid w:val="00773A6F"/>
    <w:rsid w:val="0077676F"/>
    <w:rsid w:val="007779D5"/>
    <w:rsid w:val="00781319"/>
    <w:rsid w:val="00782918"/>
    <w:rsid w:val="0078316F"/>
    <w:rsid w:val="007A0EB4"/>
    <w:rsid w:val="007A195A"/>
    <w:rsid w:val="007A2256"/>
    <w:rsid w:val="007A2BC2"/>
    <w:rsid w:val="007A6A50"/>
    <w:rsid w:val="007B2927"/>
    <w:rsid w:val="007B30D6"/>
    <w:rsid w:val="007B31C5"/>
    <w:rsid w:val="007B4AD7"/>
    <w:rsid w:val="007B7AC2"/>
    <w:rsid w:val="007C2CDB"/>
    <w:rsid w:val="007C4F66"/>
    <w:rsid w:val="007D3C41"/>
    <w:rsid w:val="007F1225"/>
    <w:rsid w:val="007F1623"/>
    <w:rsid w:val="007F5600"/>
    <w:rsid w:val="007F6998"/>
    <w:rsid w:val="00804C21"/>
    <w:rsid w:val="00813C6E"/>
    <w:rsid w:val="00820992"/>
    <w:rsid w:val="008342AD"/>
    <w:rsid w:val="00835E47"/>
    <w:rsid w:val="00836B44"/>
    <w:rsid w:val="00836EE2"/>
    <w:rsid w:val="00836F42"/>
    <w:rsid w:val="00846A91"/>
    <w:rsid w:val="00862440"/>
    <w:rsid w:val="008659E1"/>
    <w:rsid w:val="008666CB"/>
    <w:rsid w:val="00875917"/>
    <w:rsid w:val="00875B20"/>
    <w:rsid w:val="00880F3F"/>
    <w:rsid w:val="008828CE"/>
    <w:rsid w:val="00893BDB"/>
    <w:rsid w:val="008A4DD6"/>
    <w:rsid w:val="008B308F"/>
    <w:rsid w:val="008C346F"/>
    <w:rsid w:val="008D0483"/>
    <w:rsid w:val="008D33B2"/>
    <w:rsid w:val="008D6EE2"/>
    <w:rsid w:val="008E0CAA"/>
    <w:rsid w:val="008E476F"/>
    <w:rsid w:val="008E77B5"/>
    <w:rsid w:val="008F38DF"/>
    <w:rsid w:val="00911729"/>
    <w:rsid w:val="0091573E"/>
    <w:rsid w:val="00916938"/>
    <w:rsid w:val="00922205"/>
    <w:rsid w:val="00926195"/>
    <w:rsid w:val="00932E8F"/>
    <w:rsid w:val="00936B13"/>
    <w:rsid w:val="0094347B"/>
    <w:rsid w:val="009461EF"/>
    <w:rsid w:val="00951638"/>
    <w:rsid w:val="00955295"/>
    <w:rsid w:val="00980D61"/>
    <w:rsid w:val="00984417"/>
    <w:rsid w:val="00996FEC"/>
    <w:rsid w:val="009979FE"/>
    <w:rsid w:val="00997A7F"/>
    <w:rsid w:val="009A03A8"/>
    <w:rsid w:val="009C1058"/>
    <w:rsid w:val="009C5E54"/>
    <w:rsid w:val="009E4EAC"/>
    <w:rsid w:val="009F1DF0"/>
    <w:rsid w:val="009F3E2A"/>
    <w:rsid w:val="009F531A"/>
    <w:rsid w:val="009F7260"/>
    <w:rsid w:val="00A118CB"/>
    <w:rsid w:val="00A12C4D"/>
    <w:rsid w:val="00A206BD"/>
    <w:rsid w:val="00A21D6D"/>
    <w:rsid w:val="00A225ED"/>
    <w:rsid w:val="00A3432E"/>
    <w:rsid w:val="00A35CD9"/>
    <w:rsid w:val="00A46AE8"/>
    <w:rsid w:val="00A532EB"/>
    <w:rsid w:val="00A7260D"/>
    <w:rsid w:val="00A774F8"/>
    <w:rsid w:val="00A80C0B"/>
    <w:rsid w:val="00A87282"/>
    <w:rsid w:val="00A95512"/>
    <w:rsid w:val="00A97A4E"/>
    <w:rsid w:val="00AA3E3A"/>
    <w:rsid w:val="00AB06EA"/>
    <w:rsid w:val="00AB16D5"/>
    <w:rsid w:val="00AB2AF9"/>
    <w:rsid w:val="00AB68A6"/>
    <w:rsid w:val="00AC0C94"/>
    <w:rsid w:val="00AC236E"/>
    <w:rsid w:val="00AD0507"/>
    <w:rsid w:val="00AD3602"/>
    <w:rsid w:val="00AE0A04"/>
    <w:rsid w:val="00AE600F"/>
    <w:rsid w:val="00AE6151"/>
    <w:rsid w:val="00AF41B2"/>
    <w:rsid w:val="00AF6635"/>
    <w:rsid w:val="00AF758B"/>
    <w:rsid w:val="00B023A0"/>
    <w:rsid w:val="00B02418"/>
    <w:rsid w:val="00B3090B"/>
    <w:rsid w:val="00B33C39"/>
    <w:rsid w:val="00B4098E"/>
    <w:rsid w:val="00B46381"/>
    <w:rsid w:val="00B526E9"/>
    <w:rsid w:val="00B65093"/>
    <w:rsid w:val="00B65876"/>
    <w:rsid w:val="00B72587"/>
    <w:rsid w:val="00B774B2"/>
    <w:rsid w:val="00B81E8E"/>
    <w:rsid w:val="00B81F62"/>
    <w:rsid w:val="00B854EB"/>
    <w:rsid w:val="00B86CBB"/>
    <w:rsid w:val="00B93098"/>
    <w:rsid w:val="00B96888"/>
    <w:rsid w:val="00BA4EE1"/>
    <w:rsid w:val="00BB1E5C"/>
    <w:rsid w:val="00BB3EB3"/>
    <w:rsid w:val="00BB6CDA"/>
    <w:rsid w:val="00BC37C3"/>
    <w:rsid w:val="00BC62E3"/>
    <w:rsid w:val="00BD0C3E"/>
    <w:rsid w:val="00BD4C0D"/>
    <w:rsid w:val="00BE4B29"/>
    <w:rsid w:val="00BE7B7E"/>
    <w:rsid w:val="00C02BB3"/>
    <w:rsid w:val="00C05A85"/>
    <w:rsid w:val="00C2796A"/>
    <w:rsid w:val="00C325D0"/>
    <w:rsid w:val="00C32CC2"/>
    <w:rsid w:val="00C41004"/>
    <w:rsid w:val="00C65243"/>
    <w:rsid w:val="00C747E2"/>
    <w:rsid w:val="00C82EC1"/>
    <w:rsid w:val="00C838C7"/>
    <w:rsid w:val="00C865C3"/>
    <w:rsid w:val="00CA7069"/>
    <w:rsid w:val="00CA7DCE"/>
    <w:rsid w:val="00CC385D"/>
    <w:rsid w:val="00CC3EE7"/>
    <w:rsid w:val="00CC6AB0"/>
    <w:rsid w:val="00CD2237"/>
    <w:rsid w:val="00CE0AD2"/>
    <w:rsid w:val="00CE0DBB"/>
    <w:rsid w:val="00CE2A79"/>
    <w:rsid w:val="00CE65FE"/>
    <w:rsid w:val="00CE6970"/>
    <w:rsid w:val="00CF2B45"/>
    <w:rsid w:val="00CF3882"/>
    <w:rsid w:val="00D00438"/>
    <w:rsid w:val="00D043B7"/>
    <w:rsid w:val="00D07914"/>
    <w:rsid w:val="00D12F79"/>
    <w:rsid w:val="00D15D45"/>
    <w:rsid w:val="00D205A1"/>
    <w:rsid w:val="00D42DCA"/>
    <w:rsid w:val="00D532FA"/>
    <w:rsid w:val="00D62EB7"/>
    <w:rsid w:val="00D85159"/>
    <w:rsid w:val="00D8596B"/>
    <w:rsid w:val="00D9565D"/>
    <w:rsid w:val="00DA7DDF"/>
    <w:rsid w:val="00DB13D6"/>
    <w:rsid w:val="00DB7AAD"/>
    <w:rsid w:val="00DB7CA4"/>
    <w:rsid w:val="00DD1EA2"/>
    <w:rsid w:val="00DD210D"/>
    <w:rsid w:val="00DD474C"/>
    <w:rsid w:val="00DE17FC"/>
    <w:rsid w:val="00DF2683"/>
    <w:rsid w:val="00DF5BA2"/>
    <w:rsid w:val="00DF5E33"/>
    <w:rsid w:val="00DF688D"/>
    <w:rsid w:val="00E04236"/>
    <w:rsid w:val="00E113AD"/>
    <w:rsid w:val="00E30128"/>
    <w:rsid w:val="00E31AD9"/>
    <w:rsid w:val="00E46A8E"/>
    <w:rsid w:val="00E64A8F"/>
    <w:rsid w:val="00E67687"/>
    <w:rsid w:val="00E72D08"/>
    <w:rsid w:val="00E831BF"/>
    <w:rsid w:val="00E84B53"/>
    <w:rsid w:val="00EB2365"/>
    <w:rsid w:val="00EB33EF"/>
    <w:rsid w:val="00EB38F3"/>
    <w:rsid w:val="00EC07D7"/>
    <w:rsid w:val="00ED3D2D"/>
    <w:rsid w:val="00EE3C00"/>
    <w:rsid w:val="00EE402B"/>
    <w:rsid w:val="00EF0A2A"/>
    <w:rsid w:val="00F00168"/>
    <w:rsid w:val="00F047DF"/>
    <w:rsid w:val="00F21B49"/>
    <w:rsid w:val="00F27748"/>
    <w:rsid w:val="00F32869"/>
    <w:rsid w:val="00F549B5"/>
    <w:rsid w:val="00F62758"/>
    <w:rsid w:val="00F66CC4"/>
    <w:rsid w:val="00F720DA"/>
    <w:rsid w:val="00F721A2"/>
    <w:rsid w:val="00F807A9"/>
    <w:rsid w:val="00F81393"/>
    <w:rsid w:val="00F844A3"/>
    <w:rsid w:val="00F95C84"/>
    <w:rsid w:val="00FA67EE"/>
    <w:rsid w:val="00FB040C"/>
    <w:rsid w:val="00FB3B2B"/>
    <w:rsid w:val="00FB5071"/>
    <w:rsid w:val="00FC7FE7"/>
    <w:rsid w:val="00FD2071"/>
    <w:rsid w:val="00FD3A7A"/>
    <w:rsid w:val="00FD782B"/>
    <w:rsid w:val="00FE09BA"/>
    <w:rsid w:val="00FE23C9"/>
    <w:rsid w:val="00FE5185"/>
    <w:rsid w:val="00FF2F36"/>
    <w:rsid w:val="00FF439C"/>
    <w:rsid w:val="00FF4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6AFE0"/>
  <w15:chartTrackingRefBased/>
  <w15:docId w15:val="{BFA5B9CA-7F35-4A80-9795-06A25CC7E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EB4"/>
    <w:pPr>
      <w:spacing w:after="0" w:line="360" w:lineRule="auto"/>
      <w:ind w:firstLine="284"/>
      <w:jc w:val="both"/>
    </w:pPr>
    <w:rPr>
      <w:rFonts w:ascii="Times New Roman" w:hAnsi="Times New Roman"/>
      <w:sz w:val="24"/>
    </w:rPr>
  </w:style>
  <w:style w:type="paragraph" w:styleId="Balk1">
    <w:name w:val="heading 1"/>
    <w:basedOn w:val="Normal"/>
    <w:next w:val="Normal"/>
    <w:link w:val="Balk1Char"/>
    <w:autoRedefine/>
    <w:uiPriority w:val="9"/>
    <w:qFormat/>
    <w:rsid w:val="00B86CBB"/>
    <w:pPr>
      <w:keepNext/>
      <w:keepLines/>
      <w:numPr>
        <w:numId w:val="18"/>
      </w:numPr>
      <w:spacing w:before="480" w:after="360"/>
      <w:jc w:val="center"/>
      <w:outlineLvl w:val="0"/>
    </w:pPr>
    <w:rPr>
      <w:rFonts w:ascii="Times New Roman Bold" w:eastAsiaTheme="majorEastAsia" w:hAnsi="Times New Roman Bold" w:cstheme="majorBidi"/>
      <w:b/>
      <w:bCs/>
      <w:caps/>
      <w:sz w:val="28"/>
      <w:szCs w:val="28"/>
      <w:lang w:val="tr-TR"/>
    </w:rPr>
  </w:style>
  <w:style w:type="paragraph" w:styleId="Balk2">
    <w:name w:val="heading 2"/>
    <w:basedOn w:val="Normal"/>
    <w:next w:val="Normal"/>
    <w:link w:val="Balk2Char"/>
    <w:autoRedefine/>
    <w:uiPriority w:val="9"/>
    <w:unhideWhenUsed/>
    <w:qFormat/>
    <w:rsid w:val="00A12C4D"/>
    <w:pPr>
      <w:keepNext/>
      <w:keepLines/>
      <w:numPr>
        <w:ilvl w:val="1"/>
        <w:numId w:val="18"/>
      </w:numPr>
      <w:spacing w:before="40"/>
      <w:ind w:left="284"/>
      <w:outlineLvl w:val="1"/>
    </w:pPr>
    <w:rPr>
      <w:rFonts w:ascii="Times New Roman Bold" w:eastAsiaTheme="majorEastAsia" w:hAnsi="Times New Roman Bold" w:cstheme="majorBidi"/>
      <w:b/>
      <w:szCs w:val="26"/>
      <w:lang w:val="tr-TR"/>
    </w:rPr>
  </w:style>
  <w:style w:type="paragraph" w:styleId="Balk3">
    <w:name w:val="heading 3"/>
    <w:basedOn w:val="Normal"/>
    <w:next w:val="Normal"/>
    <w:link w:val="Balk3Char"/>
    <w:uiPriority w:val="9"/>
    <w:unhideWhenUsed/>
    <w:qFormat/>
    <w:rsid w:val="00634D74"/>
    <w:pPr>
      <w:keepNext/>
      <w:keepLines/>
      <w:numPr>
        <w:ilvl w:val="2"/>
        <w:numId w:val="18"/>
      </w:numPr>
      <w:spacing w:before="120"/>
      <w:ind w:left="0" w:firstLine="284"/>
      <w:outlineLvl w:val="2"/>
    </w:pPr>
    <w:rPr>
      <w:rFonts w:eastAsiaTheme="majorEastAsia" w:cstheme="majorBidi"/>
      <w:b/>
      <w:i/>
      <w:szCs w:val="24"/>
    </w:rPr>
  </w:style>
  <w:style w:type="paragraph" w:styleId="Balk4">
    <w:name w:val="heading 4"/>
    <w:basedOn w:val="Normal"/>
    <w:next w:val="Normal"/>
    <w:link w:val="Balk4Char"/>
    <w:uiPriority w:val="9"/>
    <w:unhideWhenUsed/>
    <w:qFormat/>
    <w:rsid w:val="00A87282"/>
    <w:pPr>
      <w:keepNext/>
      <w:keepLines/>
      <w:numPr>
        <w:ilvl w:val="3"/>
        <w:numId w:val="18"/>
      </w:numPr>
      <w:spacing w:before="40" w:after="120"/>
      <w:ind w:left="851" w:hanging="284"/>
      <w:outlineLvl w:val="3"/>
    </w:pPr>
    <w:rPr>
      <w:rFonts w:eastAsiaTheme="majorEastAsia" w:cstheme="majorBidi"/>
      <w:b/>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86CBB"/>
    <w:rPr>
      <w:rFonts w:ascii="Times New Roman Bold" w:eastAsiaTheme="majorEastAsia" w:hAnsi="Times New Roman Bold" w:cstheme="majorBidi"/>
      <w:b/>
      <w:bCs/>
      <w:caps/>
      <w:sz w:val="28"/>
      <w:szCs w:val="28"/>
      <w:lang w:val="tr-TR"/>
    </w:rPr>
  </w:style>
  <w:style w:type="character" w:customStyle="1" w:styleId="Balk2Char">
    <w:name w:val="Başlık 2 Char"/>
    <w:basedOn w:val="VarsaylanParagrafYazTipi"/>
    <w:link w:val="Balk2"/>
    <w:uiPriority w:val="9"/>
    <w:rsid w:val="00A12C4D"/>
    <w:rPr>
      <w:rFonts w:ascii="Times New Roman Bold" w:eastAsiaTheme="majorEastAsia" w:hAnsi="Times New Roman Bold" w:cstheme="majorBidi"/>
      <w:b/>
      <w:sz w:val="24"/>
      <w:szCs w:val="26"/>
      <w:lang w:val="tr-TR"/>
    </w:rPr>
  </w:style>
  <w:style w:type="numbering" w:customStyle="1" w:styleId="CHNUMBER">
    <w:name w:val="CHNUMBER"/>
    <w:uiPriority w:val="99"/>
    <w:rsid w:val="00521F2C"/>
    <w:pPr>
      <w:numPr>
        <w:numId w:val="20"/>
      </w:numPr>
    </w:pPr>
  </w:style>
  <w:style w:type="numbering" w:customStyle="1" w:styleId="level2numbering">
    <w:name w:val="level2numbering"/>
    <w:uiPriority w:val="99"/>
    <w:rsid w:val="00483890"/>
    <w:pPr>
      <w:numPr>
        <w:numId w:val="15"/>
      </w:numPr>
    </w:pPr>
  </w:style>
  <w:style w:type="character" w:customStyle="1" w:styleId="AralkYokChar">
    <w:name w:val="Aralık Yok Char"/>
    <w:basedOn w:val="VarsaylanParagrafYazTipi"/>
    <w:link w:val="AralkYok"/>
    <w:uiPriority w:val="1"/>
    <w:rsid w:val="007C2CDB"/>
    <w:rPr>
      <w:rFonts w:eastAsiaTheme="minorEastAsia"/>
    </w:rPr>
  </w:style>
  <w:style w:type="numbering" w:customStyle="1" w:styleId="heading2liststyle">
    <w:name w:val="heading2liststyle"/>
    <w:uiPriority w:val="99"/>
    <w:rsid w:val="005E6AC2"/>
    <w:pPr>
      <w:numPr>
        <w:numId w:val="17"/>
      </w:numPr>
    </w:pPr>
  </w:style>
  <w:style w:type="character" w:customStyle="1" w:styleId="InternetLink">
    <w:name w:val="Internet Link"/>
    <w:basedOn w:val="VarsaylanParagrafYazTipi"/>
    <w:uiPriority w:val="99"/>
    <w:unhideWhenUsed/>
    <w:rsid w:val="007C2CDB"/>
    <w:rPr>
      <w:color w:val="0563C1" w:themeColor="hyperlink"/>
      <w:u w:val="single"/>
    </w:rPr>
  </w:style>
  <w:style w:type="character" w:customStyle="1" w:styleId="IndexLink">
    <w:name w:val="Index Link"/>
    <w:rsid w:val="007C2CDB"/>
  </w:style>
  <w:style w:type="paragraph" w:styleId="AralkYok">
    <w:name w:val="No Spacing"/>
    <w:link w:val="AralkYokChar"/>
    <w:uiPriority w:val="1"/>
    <w:qFormat/>
    <w:rsid w:val="007C2CDB"/>
    <w:pPr>
      <w:suppressAutoHyphens/>
      <w:spacing w:after="0" w:line="240" w:lineRule="auto"/>
    </w:pPr>
    <w:rPr>
      <w:rFonts w:eastAsiaTheme="minorEastAsia"/>
    </w:rPr>
  </w:style>
  <w:style w:type="paragraph" w:customStyle="1" w:styleId="ContentsHeading">
    <w:name w:val="Contents Heading"/>
    <w:basedOn w:val="Normal"/>
    <w:next w:val="Normal"/>
    <w:uiPriority w:val="39"/>
    <w:semiHidden/>
    <w:unhideWhenUsed/>
    <w:qFormat/>
    <w:rsid w:val="00521EE6"/>
    <w:pPr>
      <w:keepNext/>
      <w:keepLines/>
      <w:widowControl w:val="0"/>
      <w:suppressAutoHyphens/>
      <w:spacing w:before="480" w:line="240" w:lineRule="auto"/>
      <w:ind w:firstLine="0"/>
      <w:textAlignment w:val="baseline"/>
      <w:outlineLvl w:val="0"/>
    </w:pPr>
    <w:rPr>
      <w:rFonts w:asciiTheme="majorHAnsi" w:eastAsiaTheme="majorEastAsia" w:hAnsiTheme="majorHAnsi" w:cstheme="majorBidi"/>
      <w:b/>
      <w:bCs/>
      <w:color w:val="2F5496" w:themeColor="accent1" w:themeShade="BF"/>
      <w:sz w:val="28"/>
      <w:szCs w:val="28"/>
      <w:lang w:bidi="hi-IN"/>
    </w:rPr>
  </w:style>
  <w:style w:type="paragraph" w:styleId="ListeParagraf">
    <w:name w:val="List Paragraph"/>
    <w:basedOn w:val="Normal"/>
    <w:uiPriority w:val="34"/>
    <w:qFormat/>
    <w:rsid w:val="00521EE6"/>
    <w:pPr>
      <w:widowControl w:val="0"/>
      <w:suppressAutoHyphens/>
      <w:spacing w:before="120" w:after="120"/>
      <w:ind w:left="284" w:firstLine="0"/>
      <w:contextualSpacing/>
      <w:textAlignment w:val="baseline"/>
    </w:pPr>
    <w:rPr>
      <w:rFonts w:eastAsia="SimSun" w:cs="Mangal"/>
      <w:color w:val="000000"/>
      <w:szCs w:val="24"/>
      <w:lang w:eastAsia="zh-CN" w:bidi="hi-IN"/>
    </w:rPr>
  </w:style>
  <w:style w:type="paragraph" w:styleId="ekillerTablosu">
    <w:name w:val="table of figures"/>
    <w:aliases w:val="Figure"/>
    <w:basedOn w:val="ListeParagraf"/>
    <w:next w:val="Normal"/>
    <w:uiPriority w:val="99"/>
    <w:unhideWhenUsed/>
    <w:rsid w:val="00C747E2"/>
    <w:pPr>
      <w:spacing w:line="240" w:lineRule="auto"/>
    </w:pPr>
    <w:rPr>
      <w:color w:val="000000" w:themeColor="text1"/>
      <w:sz w:val="20"/>
    </w:rPr>
  </w:style>
  <w:style w:type="paragraph" w:styleId="ResimYazs">
    <w:name w:val="caption"/>
    <w:basedOn w:val="Normal"/>
    <w:next w:val="Normal"/>
    <w:uiPriority w:val="35"/>
    <w:unhideWhenUsed/>
    <w:qFormat/>
    <w:rsid w:val="00B81F62"/>
    <w:pPr>
      <w:widowControl w:val="0"/>
      <w:suppressAutoHyphens/>
      <w:spacing w:after="240" w:line="240" w:lineRule="auto"/>
      <w:ind w:firstLine="0"/>
      <w:jc w:val="center"/>
      <w:textAlignment w:val="baseline"/>
    </w:pPr>
    <w:rPr>
      <w:rFonts w:eastAsia="SimSun" w:cs="Mangal"/>
      <w:b/>
      <w:bCs/>
      <w:sz w:val="20"/>
      <w:szCs w:val="18"/>
      <w:lang w:eastAsia="zh-CN" w:bidi="hi-IN"/>
    </w:rPr>
  </w:style>
  <w:style w:type="table" w:styleId="TabloKlavuzu">
    <w:name w:val="Table Grid"/>
    <w:basedOn w:val="NormalTablo"/>
    <w:uiPriority w:val="59"/>
    <w:rsid w:val="007C2CDB"/>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1A1F39"/>
    <w:rPr>
      <w:rFonts w:ascii="Times New Roman" w:hAnsi="Times New Roman"/>
      <w:caps w:val="0"/>
      <w:smallCaps w:val="0"/>
      <w:strike w:val="0"/>
      <w:dstrike w:val="0"/>
      <w:vanish w:val="0"/>
      <w:color w:val="auto"/>
      <w:sz w:val="20"/>
      <w:u w:val="single"/>
      <w:vertAlign w:val="baseline"/>
    </w:rPr>
  </w:style>
  <w:style w:type="paragraph" w:styleId="T1">
    <w:name w:val="toc 1"/>
    <w:next w:val="Normal"/>
    <w:link w:val="T1Char"/>
    <w:autoRedefine/>
    <w:uiPriority w:val="39"/>
    <w:unhideWhenUsed/>
    <w:rsid w:val="008C346F"/>
    <w:pPr>
      <w:tabs>
        <w:tab w:val="right" w:leader="dot" w:pos="9016"/>
      </w:tabs>
      <w:spacing w:before="120" w:after="0" w:line="240" w:lineRule="auto"/>
      <w:ind w:firstLine="284"/>
    </w:pPr>
    <w:rPr>
      <w:rFonts w:ascii="Times New Roman Bold" w:eastAsiaTheme="majorEastAsia" w:hAnsi="Times New Roman Bold" w:cstheme="minorHAnsi"/>
      <w:b/>
      <w:caps/>
      <w:sz w:val="20"/>
      <w:szCs w:val="20"/>
      <w:lang w:val="tr-TR"/>
    </w:rPr>
  </w:style>
  <w:style w:type="paragraph" w:styleId="AltBilgi">
    <w:name w:val="footer"/>
    <w:basedOn w:val="Normal"/>
    <w:link w:val="AltBilgiChar"/>
    <w:uiPriority w:val="99"/>
    <w:unhideWhenUsed/>
    <w:rsid w:val="00A87282"/>
    <w:pPr>
      <w:tabs>
        <w:tab w:val="center" w:pos="4536"/>
        <w:tab w:val="right" w:pos="9072"/>
      </w:tabs>
      <w:spacing w:line="240" w:lineRule="auto"/>
    </w:pPr>
    <w:rPr>
      <w:sz w:val="20"/>
      <w:lang w:val="tr-TR"/>
    </w:rPr>
  </w:style>
  <w:style w:type="character" w:customStyle="1" w:styleId="AltBilgiChar">
    <w:name w:val="Alt Bilgi Char"/>
    <w:basedOn w:val="VarsaylanParagrafYazTipi"/>
    <w:link w:val="AltBilgi"/>
    <w:uiPriority w:val="99"/>
    <w:rsid w:val="00A87282"/>
    <w:rPr>
      <w:rFonts w:ascii="Times New Roman" w:hAnsi="Times New Roman"/>
      <w:sz w:val="20"/>
      <w:lang w:val="tr-TR"/>
    </w:rPr>
  </w:style>
  <w:style w:type="character" w:customStyle="1" w:styleId="Balk3Char">
    <w:name w:val="Başlık 3 Char"/>
    <w:basedOn w:val="VarsaylanParagrafYazTipi"/>
    <w:link w:val="Balk3"/>
    <w:uiPriority w:val="9"/>
    <w:rsid w:val="00634D74"/>
    <w:rPr>
      <w:rFonts w:ascii="Times New Roman" w:eastAsiaTheme="majorEastAsia" w:hAnsi="Times New Roman" w:cstheme="majorBidi"/>
      <w:b/>
      <w:i/>
      <w:sz w:val="24"/>
      <w:szCs w:val="24"/>
    </w:rPr>
  </w:style>
  <w:style w:type="paragraph" w:styleId="KonuBal">
    <w:name w:val="Title"/>
    <w:basedOn w:val="Normal"/>
    <w:next w:val="Normal"/>
    <w:link w:val="KonuBalChar"/>
    <w:uiPriority w:val="10"/>
    <w:qFormat/>
    <w:rsid w:val="002106DD"/>
    <w:pPr>
      <w:spacing w:after="240" w:line="240" w:lineRule="auto"/>
      <w:ind w:firstLine="0"/>
      <w:contextualSpacing/>
      <w:jc w:val="center"/>
    </w:pPr>
    <w:rPr>
      <w:rFonts w:ascii="Times New Roman Bold" w:eastAsiaTheme="majorEastAsia" w:hAnsi="Times New Roman Bold" w:cstheme="majorBidi"/>
      <w:b/>
      <w:caps/>
      <w:spacing w:val="-10"/>
      <w:kern w:val="28"/>
      <w:szCs w:val="56"/>
    </w:rPr>
  </w:style>
  <w:style w:type="character" w:customStyle="1" w:styleId="KonuBalChar">
    <w:name w:val="Konu Başlığı Char"/>
    <w:basedOn w:val="VarsaylanParagrafYazTipi"/>
    <w:link w:val="KonuBal"/>
    <w:uiPriority w:val="10"/>
    <w:rsid w:val="002106DD"/>
    <w:rPr>
      <w:rFonts w:ascii="Times New Roman Bold" w:eastAsiaTheme="majorEastAsia" w:hAnsi="Times New Roman Bold" w:cstheme="majorBidi"/>
      <w:b/>
      <w:caps/>
      <w:spacing w:val="-10"/>
      <w:kern w:val="28"/>
      <w:sz w:val="24"/>
      <w:szCs w:val="56"/>
    </w:rPr>
  </w:style>
  <w:style w:type="character" w:customStyle="1" w:styleId="Balk4Char">
    <w:name w:val="Başlık 4 Char"/>
    <w:basedOn w:val="VarsaylanParagrafYazTipi"/>
    <w:link w:val="Balk4"/>
    <w:uiPriority w:val="9"/>
    <w:rsid w:val="00A87282"/>
    <w:rPr>
      <w:rFonts w:ascii="Times New Roman" w:eastAsiaTheme="majorEastAsia" w:hAnsi="Times New Roman" w:cstheme="majorBidi"/>
      <w:b/>
      <w:i/>
      <w:iCs/>
      <w:sz w:val="24"/>
    </w:rPr>
  </w:style>
  <w:style w:type="paragraph" w:styleId="T2">
    <w:name w:val="toc 2"/>
    <w:basedOn w:val="Normal"/>
    <w:next w:val="Normal"/>
    <w:autoRedefine/>
    <w:uiPriority w:val="39"/>
    <w:unhideWhenUsed/>
    <w:rsid w:val="006C0AA8"/>
    <w:pPr>
      <w:tabs>
        <w:tab w:val="right" w:leader="dot" w:pos="9016"/>
      </w:tabs>
      <w:spacing w:line="240" w:lineRule="auto"/>
      <w:ind w:left="238"/>
      <w:jc w:val="left"/>
    </w:pPr>
    <w:rPr>
      <w:rFonts w:ascii="Times New Roman Bold" w:hAnsi="Times New Roman Bold" w:cstheme="minorHAnsi"/>
      <w:noProof/>
      <w:sz w:val="20"/>
      <w:szCs w:val="20"/>
    </w:rPr>
  </w:style>
  <w:style w:type="paragraph" w:styleId="T3">
    <w:name w:val="toc 3"/>
    <w:basedOn w:val="Normal"/>
    <w:next w:val="Normal"/>
    <w:autoRedefine/>
    <w:uiPriority w:val="39"/>
    <w:unhideWhenUsed/>
    <w:rsid w:val="006C0AA8"/>
    <w:pPr>
      <w:tabs>
        <w:tab w:val="right" w:leader="dot" w:pos="9016"/>
      </w:tabs>
      <w:spacing w:line="240" w:lineRule="auto"/>
      <w:ind w:left="482"/>
      <w:jc w:val="left"/>
    </w:pPr>
    <w:rPr>
      <w:rFonts w:ascii="Times New Roman Bold" w:hAnsi="Times New Roman Bold" w:cstheme="minorHAnsi"/>
      <w:i/>
      <w:iCs/>
      <w:noProof/>
      <w:sz w:val="20"/>
      <w:szCs w:val="20"/>
    </w:rPr>
  </w:style>
  <w:style w:type="paragraph" w:styleId="T4">
    <w:name w:val="toc 4"/>
    <w:basedOn w:val="Normal"/>
    <w:next w:val="Normal"/>
    <w:autoRedefine/>
    <w:uiPriority w:val="39"/>
    <w:unhideWhenUsed/>
    <w:rsid w:val="00616FEB"/>
    <w:pPr>
      <w:ind w:left="720"/>
      <w:jc w:val="left"/>
    </w:pPr>
    <w:rPr>
      <w:rFonts w:asciiTheme="minorHAnsi" w:hAnsiTheme="minorHAnsi" w:cstheme="minorHAnsi"/>
      <w:sz w:val="18"/>
      <w:szCs w:val="18"/>
    </w:rPr>
  </w:style>
  <w:style w:type="paragraph" w:styleId="T5">
    <w:name w:val="toc 5"/>
    <w:basedOn w:val="Normal"/>
    <w:next w:val="Normal"/>
    <w:autoRedefine/>
    <w:uiPriority w:val="39"/>
    <w:unhideWhenUsed/>
    <w:rsid w:val="00616FEB"/>
    <w:pPr>
      <w:ind w:left="960"/>
      <w:jc w:val="left"/>
    </w:pPr>
    <w:rPr>
      <w:rFonts w:asciiTheme="minorHAnsi" w:hAnsiTheme="minorHAnsi" w:cstheme="minorHAnsi"/>
      <w:sz w:val="18"/>
      <w:szCs w:val="18"/>
    </w:rPr>
  </w:style>
  <w:style w:type="paragraph" w:styleId="T6">
    <w:name w:val="toc 6"/>
    <w:basedOn w:val="Normal"/>
    <w:next w:val="Normal"/>
    <w:autoRedefine/>
    <w:uiPriority w:val="39"/>
    <w:unhideWhenUsed/>
    <w:rsid w:val="00616FEB"/>
    <w:pPr>
      <w:ind w:left="1200"/>
      <w:jc w:val="left"/>
    </w:pPr>
    <w:rPr>
      <w:rFonts w:asciiTheme="minorHAnsi" w:hAnsiTheme="minorHAnsi" w:cstheme="minorHAnsi"/>
      <w:sz w:val="18"/>
      <w:szCs w:val="18"/>
    </w:rPr>
  </w:style>
  <w:style w:type="paragraph" w:styleId="T7">
    <w:name w:val="toc 7"/>
    <w:basedOn w:val="Normal"/>
    <w:next w:val="Normal"/>
    <w:autoRedefine/>
    <w:uiPriority w:val="39"/>
    <w:unhideWhenUsed/>
    <w:rsid w:val="00616FEB"/>
    <w:pPr>
      <w:ind w:left="1440"/>
      <w:jc w:val="left"/>
    </w:pPr>
    <w:rPr>
      <w:rFonts w:asciiTheme="minorHAnsi" w:hAnsiTheme="minorHAnsi" w:cstheme="minorHAnsi"/>
      <w:sz w:val="18"/>
      <w:szCs w:val="18"/>
    </w:rPr>
  </w:style>
  <w:style w:type="paragraph" w:styleId="T8">
    <w:name w:val="toc 8"/>
    <w:basedOn w:val="Normal"/>
    <w:next w:val="Normal"/>
    <w:autoRedefine/>
    <w:uiPriority w:val="39"/>
    <w:unhideWhenUsed/>
    <w:rsid w:val="00616FEB"/>
    <w:pPr>
      <w:ind w:left="1680"/>
      <w:jc w:val="left"/>
    </w:pPr>
    <w:rPr>
      <w:rFonts w:asciiTheme="minorHAnsi" w:hAnsiTheme="minorHAnsi" w:cstheme="minorHAnsi"/>
      <w:sz w:val="18"/>
      <w:szCs w:val="18"/>
    </w:rPr>
  </w:style>
  <w:style w:type="paragraph" w:styleId="T9">
    <w:name w:val="toc 9"/>
    <w:basedOn w:val="Normal"/>
    <w:next w:val="Normal"/>
    <w:autoRedefine/>
    <w:uiPriority w:val="39"/>
    <w:unhideWhenUsed/>
    <w:rsid w:val="00616FEB"/>
    <w:pPr>
      <w:ind w:left="1920"/>
      <w:jc w:val="left"/>
    </w:pPr>
    <w:rPr>
      <w:rFonts w:asciiTheme="minorHAnsi" w:hAnsiTheme="minorHAnsi" w:cstheme="minorHAnsi"/>
      <w:sz w:val="18"/>
      <w:szCs w:val="18"/>
    </w:rPr>
  </w:style>
  <w:style w:type="character" w:customStyle="1" w:styleId="T1Char">
    <w:name w:val="İÇT 1 Char"/>
    <w:basedOn w:val="VarsaylanParagrafYazTipi"/>
    <w:link w:val="T1"/>
    <w:uiPriority w:val="39"/>
    <w:rsid w:val="008C346F"/>
    <w:rPr>
      <w:rFonts w:ascii="Times New Roman Bold" w:eastAsiaTheme="majorEastAsia" w:hAnsi="Times New Roman Bold" w:cstheme="minorHAnsi"/>
      <w:b/>
      <w:caps/>
      <w:sz w:val="20"/>
      <w:szCs w:val="20"/>
      <w:lang w:val="tr-TR"/>
    </w:rPr>
  </w:style>
  <w:style w:type="paragraph" w:customStyle="1" w:styleId="TableCaption">
    <w:name w:val="Table Caption"/>
    <w:basedOn w:val="ResimYazs"/>
    <w:qFormat/>
    <w:rsid w:val="009F531A"/>
    <w:rPr>
      <w:rFonts w:ascii="Times New Roman Bold" w:hAnsi="Times New Roman Bold" w:cs="Times New Roman"/>
      <w:szCs w:val="20"/>
    </w:rPr>
  </w:style>
  <w:style w:type="paragraph" w:styleId="TBal">
    <w:name w:val="TOC Heading"/>
    <w:basedOn w:val="Balk1"/>
    <w:next w:val="Normal"/>
    <w:uiPriority w:val="39"/>
    <w:unhideWhenUsed/>
    <w:qFormat/>
    <w:rsid w:val="00AF6635"/>
    <w:pPr>
      <w:numPr>
        <w:numId w:val="0"/>
      </w:numPr>
      <w:spacing w:before="0" w:after="240" w:line="240" w:lineRule="auto"/>
      <w:outlineLvl w:val="9"/>
    </w:pPr>
    <w:rPr>
      <w:bCs w:val="0"/>
      <w:sz w:val="24"/>
      <w:szCs w:val="32"/>
      <w:lang w:val="en-US"/>
    </w:rPr>
  </w:style>
  <w:style w:type="paragraph" w:styleId="Kaynaka">
    <w:name w:val="Bibliography"/>
    <w:basedOn w:val="Normal"/>
    <w:next w:val="Normal"/>
    <w:uiPriority w:val="37"/>
    <w:unhideWhenUsed/>
    <w:rsid w:val="00773A6F"/>
  </w:style>
  <w:style w:type="paragraph" w:styleId="stBilgi">
    <w:name w:val="header"/>
    <w:basedOn w:val="Normal"/>
    <w:link w:val="stBilgiChar"/>
    <w:uiPriority w:val="99"/>
    <w:unhideWhenUsed/>
    <w:rsid w:val="00A87282"/>
    <w:pPr>
      <w:tabs>
        <w:tab w:val="center" w:pos="4680"/>
        <w:tab w:val="right" w:pos="9360"/>
      </w:tabs>
      <w:spacing w:line="240" w:lineRule="auto"/>
    </w:pPr>
  </w:style>
  <w:style w:type="character" w:customStyle="1" w:styleId="stBilgiChar">
    <w:name w:val="Üst Bilgi Char"/>
    <w:basedOn w:val="VarsaylanParagrafYazTipi"/>
    <w:link w:val="stBilgi"/>
    <w:uiPriority w:val="99"/>
    <w:rsid w:val="00A87282"/>
    <w:rPr>
      <w:rFonts w:ascii="Times New Roman" w:hAnsi="Times New Roman"/>
      <w:sz w:val="24"/>
    </w:rPr>
  </w:style>
  <w:style w:type="character" w:customStyle="1" w:styleId="fontstyle01">
    <w:name w:val="fontstyle01"/>
    <w:basedOn w:val="VarsaylanParagrafYazTipi"/>
    <w:rsid w:val="001E3124"/>
    <w:rPr>
      <w:rFonts w:ascii="Times-Roman" w:hAnsi="Times-Roman" w:hint="default"/>
      <w:b w:val="0"/>
      <w:bCs w:val="0"/>
      <w:i w:val="0"/>
      <w:iCs w:val="0"/>
      <w:color w:val="000000"/>
      <w:sz w:val="24"/>
      <w:szCs w:val="24"/>
    </w:rPr>
  </w:style>
  <w:style w:type="table" w:customStyle="1" w:styleId="TabloKlavuzu1">
    <w:name w:val="Tablo Kılavuzu1"/>
    <w:basedOn w:val="NormalTablo"/>
    <w:next w:val="TabloKlavuzu"/>
    <w:uiPriority w:val="39"/>
    <w:rsid w:val="00B854EB"/>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ncedenBiimlendirilmi">
    <w:name w:val="HTML Preformatted"/>
    <w:basedOn w:val="Normal"/>
    <w:link w:val="HTMLncedenBiimlendirilmiChar"/>
    <w:uiPriority w:val="99"/>
    <w:semiHidden/>
    <w:unhideWhenUsed/>
    <w:rsid w:val="00CE65FE"/>
    <w:pPr>
      <w:spacing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CE65FE"/>
    <w:rPr>
      <w:rFonts w:ascii="Consolas" w:hAnsi="Consolas"/>
      <w:sz w:val="20"/>
      <w:szCs w:val="20"/>
    </w:rPr>
  </w:style>
  <w:style w:type="character" w:styleId="AklamaBavurusu">
    <w:name w:val="annotation reference"/>
    <w:basedOn w:val="VarsaylanParagrafYazTipi"/>
    <w:uiPriority w:val="99"/>
    <w:semiHidden/>
    <w:unhideWhenUsed/>
    <w:rsid w:val="00712532"/>
    <w:rPr>
      <w:sz w:val="16"/>
      <w:szCs w:val="16"/>
    </w:rPr>
  </w:style>
  <w:style w:type="paragraph" w:styleId="AklamaMetni">
    <w:name w:val="annotation text"/>
    <w:basedOn w:val="Normal"/>
    <w:link w:val="AklamaMetniChar"/>
    <w:uiPriority w:val="99"/>
    <w:semiHidden/>
    <w:unhideWhenUsed/>
    <w:rsid w:val="0071253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712532"/>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712532"/>
    <w:rPr>
      <w:b/>
      <w:bCs/>
    </w:rPr>
  </w:style>
  <w:style w:type="character" w:customStyle="1" w:styleId="AklamaKonusuChar">
    <w:name w:val="Açıklama Konusu Char"/>
    <w:basedOn w:val="AklamaMetniChar"/>
    <w:link w:val="AklamaKonusu"/>
    <w:uiPriority w:val="99"/>
    <w:semiHidden/>
    <w:rsid w:val="0071253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63963">
      <w:bodyDiv w:val="1"/>
      <w:marLeft w:val="0"/>
      <w:marRight w:val="0"/>
      <w:marTop w:val="0"/>
      <w:marBottom w:val="0"/>
      <w:divBdr>
        <w:top w:val="none" w:sz="0" w:space="0" w:color="auto"/>
        <w:left w:val="none" w:sz="0" w:space="0" w:color="auto"/>
        <w:bottom w:val="none" w:sz="0" w:space="0" w:color="auto"/>
        <w:right w:val="none" w:sz="0" w:space="0" w:color="auto"/>
      </w:divBdr>
    </w:div>
    <w:div w:id="29570058">
      <w:bodyDiv w:val="1"/>
      <w:marLeft w:val="0"/>
      <w:marRight w:val="0"/>
      <w:marTop w:val="0"/>
      <w:marBottom w:val="0"/>
      <w:divBdr>
        <w:top w:val="none" w:sz="0" w:space="0" w:color="auto"/>
        <w:left w:val="none" w:sz="0" w:space="0" w:color="auto"/>
        <w:bottom w:val="none" w:sz="0" w:space="0" w:color="auto"/>
        <w:right w:val="none" w:sz="0" w:space="0" w:color="auto"/>
      </w:divBdr>
    </w:div>
    <w:div w:id="100224172">
      <w:bodyDiv w:val="1"/>
      <w:marLeft w:val="0"/>
      <w:marRight w:val="0"/>
      <w:marTop w:val="0"/>
      <w:marBottom w:val="0"/>
      <w:divBdr>
        <w:top w:val="none" w:sz="0" w:space="0" w:color="auto"/>
        <w:left w:val="none" w:sz="0" w:space="0" w:color="auto"/>
        <w:bottom w:val="none" w:sz="0" w:space="0" w:color="auto"/>
        <w:right w:val="none" w:sz="0" w:space="0" w:color="auto"/>
      </w:divBdr>
    </w:div>
    <w:div w:id="114182993">
      <w:bodyDiv w:val="1"/>
      <w:marLeft w:val="0"/>
      <w:marRight w:val="0"/>
      <w:marTop w:val="0"/>
      <w:marBottom w:val="0"/>
      <w:divBdr>
        <w:top w:val="none" w:sz="0" w:space="0" w:color="auto"/>
        <w:left w:val="none" w:sz="0" w:space="0" w:color="auto"/>
        <w:bottom w:val="none" w:sz="0" w:space="0" w:color="auto"/>
        <w:right w:val="none" w:sz="0" w:space="0" w:color="auto"/>
      </w:divBdr>
    </w:div>
    <w:div w:id="136841407">
      <w:bodyDiv w:val="1"/>
      <w:marLeft w:val="0"/>
      <w:marRight w:val="0"/>
      <w:marTop w:val="0"/>
      <w:marBottom w:val="0"/>
      <w:divBdr>
        <w:top w:val="none" w:sz="0" w:space="0" w:color="auto"/>
        <w:left w:val="none" w:sz="0" w:space="0" w:color="auto"/>
        <w:bottom w:val="none" w:sz="0" w:space="0" w:color="auto"/>
        <w:right w:val="none" w:sz="0" w:space="0" w:color="auto"/>
      </w:divBdr>
    </w:div>
    <w:div w:id="163673283">
      <w:bodyDiv w:val="1"/>
      <w:marLeft w:val="0"/>
      <w:marRight w:val="0"/>
      <w:marTop w:val="0"/>
      <w:marBottom w:val="0"/>
      <w:divBdr>
        <w:top w:val="none" w:sz="0" w:space="0" w:color="auto"/>
        <w:left w:val="none" w:sz="0" w:space="0" w:color="auto"/>
        <w:bottom w:val="none" w:sz="0" w:space="0" w:color="auto"/>
        <w:right w:val="none" w:sz="0" w:space="0" w:color="auto"/>
      </w:divBdr>
    </w:div>
    <w:div w:id="169103600">
      <w:bodyDiv w:val="1"/>
      <w:marLeft w:val="0"/>
      <w:marRight w:val="0"/>
      <w:marTop w:val="0"/>
      <w:marBottom w:val="0"/>
      <w:divBdr>
        <w:top w:val="none" w:sz="0" w:space="0" w:color="auto"/>
        <w:left w:val="none" w:sz="0" w:space="0" w:color="auto"/>
        <w:bottom w:val="none" w:sz="0" w:space="0" w:color="auto"/>
        <w:right w:val="none" w:sz="0" w:space="0" w:color="auto"/>
      </w:divBdr>
    </w:div>
    <w:div w:id="240911039">
      <w:bodyDiv w:val="1"/>
      <w:marLeft w:val="0"/>
      <w:marRight w:val="0"/>
      <w:marTop w:val="0"/>
      <w:marBottom w:val="0"/>
      <w:divBdr>
        <w:top w:val="none" w:sz="0" w:space="0" w:color="auto"/>
        <w:left w:val="none" w:sz="0" w:space="0" w:color="auto"/>
        <w:bottom w:val="none" w:sz="0" w:space="0" w:color="auto"/>
        <w:right w:val="none" w:sz="0" w:space="0" w:color="auto"/>
      </w:divBdr>
    </w:div>
    <w:div w:id="281691393">
      <w:bodyDiv w:val="1"/>
      <w:marLeft w:val="0"/>
      <w:marRight w:val="0"/>
      <w:marTop w:val="0"/>
      <w:marBottom w:val="0"/>
      <w:divBdr>
        <w:top w:val="none" w:sz="0" w:space="0" w:color="auto"/>
        <w:left w:val="none" w:sz="0" w:space="0" w:color="auto"/>
        <w:bottom w:val="none" w:sz="0" w:space="0" w:color="auto"/>
        <w:right w:val="none" w:sz="0" w:space="0" w:color="auto"/>
      </w:divBdr>
    </w:div>
    <w:div w:id="318269638">
      <w:bodyDiv w:val="1"/>
      <w:marLeft w:val="0"/>
      <w:marRight w:val="0"/>
      <w:marTop w:val="0"/>
      <w:marBottom w:val="0"/>
      <w:divBdr>
        <w:top w:val="none" w:sz="0" w:space="0" w:color="auto"/>
        <w:left w:val="none" w:sz="0" w:space="0" w:color="auto"/>
        <w:bottom w:val="none" w:sz="0" w:space="0" w:color="auto"/>
        <w:right w:val="none" w:sz="0" w:space="0" w:color="auto"/>
      </w:divBdr>
    </w:div>
    <w:div w:id="371805555">
      <w:bodyDiv w:val="1"/>
      <w:marLeft w:val="0"/>
      <w:marRight w:val="0"/>
      <w:marTop w:val="0"/>
      <w:marBottom w:val="0"/>
      <w:divBdr>
        <w:top w:val="none" w:sz="0" w:space="0" w:color="auto"/>
        <w:left w:val="none" w:sz="0" w:space="0" w:color="auto"/>
        <w:bottom w:val="none" w:sz="0" w:space="0" w:color="auto"/>
        <w:right w:val="none" w:sz="0" w:space="0" w:color="auto"/>
      </w:divBdr>
    </w:div>
    <w:div w:id="380640789">
      <w:bodyDiv w:val="1"/>
      <w:marLeft w:val="0"/>
      <w:marRight w:val="0"/>
      <w:marTop w:val="0"/>
      <w:marBottom w:val="0"/>
      <w:divBdr>
        <w:top w:val="none" w:sz="0" w:space="0" w:color="auto"/>
        <w:left w:val="none" w:sz="0" w:space="0" w:color="auto"/>
        <w:bottom w:val="none" w:sz="0" w:space="0" w:color="auto"/>
        <w:right w:val="none" w:sz="0" w:space="0" w:color="auto"/>
      </w:divBdr>
    </w:div>
    <w:div w:id="441195184">
      <w:bodyDiv w:val="1"/>
      <w:marLeft w:val="0"/>
      <w:marRight w:val="0"/>
      <w:marTop w:val="0"/>
      <w:marBottom w:val="0"/>
      <w:divBdr>
        <w:top w:val="none" w:sz="0" w:space="0" w:color="auto"/>
        <w:left w:val="none" w:sz="0" w:space="0" w:color="auto"/>
        <w:bottom w:val="none" w:sz="0" w:space="0" w:color="auto"/>
        <w:right w:val="none" w:sz="0" w:space="0" w:color="auto"/>
      </w:divBdr>
    </w:div>
    <w:div w:id="485126702">
      <w:bodyDiv w:val="1"/>
      <w:marLeft w:val="0"/>
      <w:marRight w:val="0"/>
      <w:marTop w:val="0"/>
      <w:marBottom w:val="0"/>
      <w:divBdr>
        <w:top w:val="none" w:sz="0" w:space="0" w:color="auto"/>
        <w:left w:val="none" w:sz="0" w:space="0" w:color="auto"/>
        <w:bottom w:val="none" w:sz="0" w:space="0" w:color="auto"/>
        <w:right w:val="none" w:sz="0" w:space="0" w:color="auto"/>
      </w:divBdr>
    </w:div>
    <w:div w:id="557670403">
      <w:bodyDiv w:val="1"/>
      <w:marLeft w:val="0"/>
      <w:marRight w:val="0"/>
      <w:marTop w:val="0"/>
      <w:marBottom w:val="0"/>
      <w:divBdr>
        <w:top w:val="none" w:sz="0" w:space="0" w:color="auto"/>
        <w:left w:val="none" w:sz="0" w:space="0" w:color="auto"/>
        <w:bottom w:val="none" w:sz="0" w:space="0" w:color="auto"/>
        <w:right w:val="none" w:sz="0" w:space="0" w:color="auto"/>
      </w:divBdr>
    </w:div>
    <w:div w:id="571081950">
      <w:bodyDiv w:val="1"/>
      <w:marLeft w:val="0"/>
      <w:marRight w:val="0"/>
      <w:marTop w:val="0"/>
      <w:marBottom w:val="0"/>
      <w:divBdr>
        <w:top w:val="none" w:sz="0" w:space="0" w:color="auto"/>
        <w:left w:val="none" w:sz="0" w:space="0" w:color="auto"/>
        <w:bottom w:val="none" w:sz="0" w:space="0" w:color="auto"/>
        <w:right w:val="none" w:sz="0" w:space="0" w:color="auto"/>
      </w:divBdr>
    </w:div>
    <w:div w:id="572277078">
      <w:bodyDiv w:val="1"/>
      <w:marLeft w:val="0"/>
      <w:marRight w:val="0"/>
      <w:marTop w:val="0"/>
      <w:marBottom w:val="0"/>
      <w:divBdr>
        <w:top w:val="none" w:sz="0" w:space="0" w:color="auto"/>
        <w:left w:val="none" w:sz="0" w:space="0" w:color="auto"/>
        <w:bottom w:val="none" w:sz="0" w:space="0" w:color="auto"/>
        <w:right w:val="none" w:sz="0" w:space="0" w:color="auto"/>
      </w:divBdr>
    </w:div>
    <w:div w:id="631594163">
      <w:bodyDiv w:val="1"/>
      <w:marLeft w:val="0"/>
      <w:marRight w:val="0"/>
      <w:marTop w:val="0"/>
      <w:marBottom w:val="0"/>
      <w:divBdr>
        <w:top w:val="none" w:sz="0" w:space="0" w:color="auto"/>
        <w:left w:val="none" w:sz="0" w:space="0" w:color="auto"/>
        <w:bottom w:val="none" w:sz="0" w:space="0" w:color="auto"/>
        <w:right w:val="none" w:sz="0" w:space="0" w:color="auto"/>
      </w:divBdr>
    </w:div>
    <w:div w:id="633295261">
      <w:bodyDiv w:val="1"/>
      <w:marLeft w:val="0"/>
      <w:marRight w:val="0"/>
      <w:marTop w:val="0"/>
      <w:marBottom w:val="0"/>
      <w:divBdr>
        <w:top w:val="none" w:sz="0" w:space="0" w:color="auto"/>
        <w:left w:val="none" w:sz="0" w:space="0" w:color="auto"/>
        <w:bottom w:val="none" w:sz="0" w:space="0" w:color="auto"/>
        <w:right w:val="none" w:sz="0" w:space="0" w:color="auto"/>
      </w:divBdr>
    </w:div>
    <w:div w:id="660163851">
      <w:bodyDiv w:val="1"/>
      <w:marLeft w:val="0"/>
      <w:marRight w:val="0"/>
      <w:marTop w:val="0"/>
      <w:marBottom w:val="0"/>
      <w:divBdr>
        <w:top w:val="none" w:sz="0" w:space="0" w:color="auto"/>
        <w:left w:val="none" w:sz="0" w:space="0" w:color="auto"/>
        <w:bottom w:val="none" w:sz="0" w:space="0" w:color="auto"/>
        <w:right w:val="none" w:sz="0" w:space="0" w:color="auto"/>
      </w:divBdr>
    </w:div>
    <w:div w:id="686444479">
      <w:bodyDiv w:val="1"/>
      <w:marLeft w:val="0"/>
      <w:marRight w:val="0"/>
      <w:marTop w:val="0"/>
      <w:marBottom w:val="0"/>
      <w:divBdr>
        <w:top w:val="none" w:sz="0" w:space="0" w:color="auto"/>
        <w:left w:val="none" w:sz="0" w:space="0" w:color="auto"/>
        <w:bottom w:val="none" w:sz="0" w:space="0" w:color="auto"/>
        <w:right w:val="none" w:sz="0" w:space="0" w:color="auto"/>
      </w:divBdr>
    </w:div>
    <w:div w:id="701438561">
      <w:bodyDiv w:val="1"/>
      <w:marLeft w:val="0"/>
      <w:marRight w:val="0"/>
      <w:marTop w:val="0"/>
      <w:marBottom w:val="0"/>
      <w:divBdr>
        <w:top w:val="none" w:sz="0" w:space="0" w:color="auto"/>
        <w:left w:val="none" w:sz="0" w:space="0" w:color="auto"/>
        <w:bottom w:val="none" w:sz="0" w:space="0" w:color="auto"/>
        <w:right w:val="none" w:sz="0" w:space="0" w:color="auto"/>
      </w:divBdr>
    </w:div>
    <w:div w:id="727996935">
      <w:bodyDiv w:val="1"/>
      <w:marLeft w:val="0"/>
      <w:marRight w:val="0"/>
      <w:marTop w:val="0"/>
      <w:marBottom w:val="0"/>
      <w:divBdr>
        <w:top w:val="none" w:sz="0" w:space="0" w:color="auto"/>
        <w:left w:val="none" w:sz="0" w:space="0" w:color="auto"/>
        <w:bottom w:val="none" w:sz="0" w:space="0" w:color="auto"/>
        <w:right w:val="none" w:sz="0" w:space="0" w:color="auto"/>
      </w:divBdr>
    </w:div>
    <w:div w:id="747995004">
      <w:bodyDiv w:val="1"/>
      <w:marLeft w:val="0"/>
      <w:marRight w:val="0"/>
      <w:marTop w:val="0"/>
      <w:marBottom w:val="0"/>
      <w:divBdr>
        <w:top w:val="none" w:sz="0" w:space="0" w:color="auto"/>
        <w:left w:val="none" w:sz="0" w:space="0" w:color="auto"/>
        <w:bottom w:val="none" w:sz="0" w:space="0" w:color="auto"/>
        <w:right w:val="none" w:sz="0" w:space="0" w:color="auto"/>
      </w:divBdr>
    </w:div>
    <w:div w:id="766661225">
      <w:bodyDiv w:val="1"/>
      <w:marLeft w:val="0"/>
      <w:marRight w:val="0"/>
      <w:marTop w:val="0"/>
      <w:marBottom w:val="0"/>
      <w:divBdr>
        <w:top w:val="none" w:sz="0" w:space="0" w:color="auto"/>
        <w:left w:val="none" w:sz="0" w:space="0" w:color="auto"/>
        <w:bottom w:val="none" w:sz="0" w:space="0" w:color="auto"/>
        <w:right w:val="none" w:sz="0" w:space="0" w:color="auto"/>
      </w:divBdr>
    </w:div>
    <w:div w:id="769357249">
      <w:bodyDiv w:val="1"/>
      <w:marLeft w:val="0"/>
      <w:marRight w:val="0"/>
      <w:marTop w:val="0"/>
      <w:marBottom w:val="0"/>
      <w:divBdr>
        <w:top w:val="none" w:sz="0" w:space="0" w:color="auto"/>
        <w:left w:val="none" w:sz="0" w:space="0" w:color="auto"/>
        <w:bottom w:val="none" w:sz="0" w:space="0" w:color="auto"/>
        <w:right w:val="none" w:sz="0" w:space="0" w:color="auto"/>
      </w:divBdr>
    </w:div>
    <w:div w:id="773942176">
      <w:bodyDiv w:val="1"/>
      <w:marLeft w:val="0"/>
      <w:marRight w:val="0"/>
      <w:marTop w:val="0"/>
      <w:marBottom w:val="0"/>
      <w:divBdr>
        <w:top w:val="none" w:sz="0" w:space="0" w:color="auto"/>
        <w:left w:val="none" w:sz="0" w:space="0" w:color="auto"/>
        <w:bottom w:val="none" w:sz="0" w:space="0" w:color="auto"/>
        <w:right w:val="none" w:sz="0" w:space="0" w:color="auto"/>
      </w:divBdr>
    </w:div>
    <w:div w:id="790707738">
      <w:bodyDiv w:val="1"/>
      <w:marLeft w:val="0"/>
      <w:marRight w:val="0"/>
      <w:marTop w:val="0"/>
      <w:marBottom w:val="0"/>
      <w:divBdr>
        <w:top w:val="none" w:sz="0" w:space="0" w:color="auto"/>
        <w:left w:val="none" w:sz="0" w:space="0" w:color="auto"/>
        <w:bottom w:val="none" w:sz="0" w:space="0" w:color="auto"/>
        <w:right w:val="none" w:sz="0" w:space="0" w:color="auto"/>
      </w:divBdr>
    </w:div>
    <w:div w:id="893738935">
      <w:bodyDiv w:val="1"/>
      <w:marLeft w:val="0"/>
      <w:marRight w:val="0"/>
      <w:marTop w:val="0"/>
      <w:marBottom w:val="0"/>
      <w:divBdr>
        <w:top w:val="none" w:sz="0" w:space="0" w:color="auto"/>
        <w:left w:val="none" w:sz="0" w:space="0" w:color="auto"/>
        <w:bottom w:val="none" w:sz="0" w:space="0" w:color="auto"/>
        <w:right w:val="none" w:sz="0" w:space="0" w:color="auto"/>
      </w:divBdr>
    </w:div>
    <w:div w:id="912592072">
      <w:bodyDiv w:val="1"/>
      <w:marLeft w:val="0"/>
      <w:marRight w:val="0"/>
      <w:marTop w:val="0"/>
      <w:marBottom w:val="0"/>
      <w:divBdr>
        <w:top w:val="none" w:sz="0" w:space="0" w:color="auto"/>
        <w:left w:val="none" w:sz="0" w:space="0" w:color="auto"/>
        <w:bottom w:val="none" w:sz="0" w:space="0" w:color="auto"/>
        <w:right w:val="none" w:sz="0" w:space="0" w:color="auto"/>
      </w:divBdr>
    </w:div>
    <w:div w:id="953824447">
      <w:bodyDiv w:val="1"/>
      <w:marLeft w:val="0"/>
      <w:marRight w:val="0"/>
      <w:marTop w:val="0"/>
      <w:marBottom w:val="0"/>
      <w:divBdr>
        <w:top w:val="none" w:sz="0" w:space="0" w:color="auto"/>
        <w:left w:val="none" w:sz="0" w:space="0" w:color="auto"/>
        <w:bottom w:val="none" w:sz="0" w:space="0" w:color="auto"/>
        <w:right w:val="none" w:sz="0" w:space="0" w:color="auto"/>
      </w:divBdr>
    </w:div>
    <w:div w:id="956642412">
      <w:bodyDiv w:val="1"/>
      <w:marLeft w:val="0"/>
      <w:marRight w:val="0"/>
      <w:marTop w:val="0"/>
      <w:marBottom w:val="0"/>
      <w:divBdr>
        <w:top w:val="none" w:sz="0" w:space="0" w:color="auto"/>
        <w:left w:val="none" w:sz="0" w:space="0" w:color="auto"/>
        <w:bottom w:val="none" w:sz="0" w:space="0" w:color="auto"/>
        <w:right w:val="none" w:sz="0" w:space="0" w:color="auto"/>
      </w:divBdr>
    </w:div>
    <w:div w:id="1005786076">
      <w:bodyDiv w:val="1"/>
      <w:marLeft w:val="0"/>
      <w:marRight w:val="0"/>
      <w:marTop w:val="0"/>
      <w:marBottom w:val="0"/>
      <w:divBdr>
        <w:top w:val="none" w:sz="0" w:space="0" w:color="auto"/>
        <w:left w:val="none" w:sz="0" w:space="0" w:color="auto"/>
        <w:bottom w:val="none" w:sz="0" w:space="0" w:color="auto"/>
        <w:right w:val="none" w:sz="0" w:space="0" w:color="auto"/>
      </w:divBdr>
    </w:div>
    <w:div w:id="1032729791">
      <w:bodyDiv w:val="1"/>
      <w:marLeft w:val="0"/>
      <w:marRight w:val="0"/>
      <w:marTop w:val="0"/>
      <w:marBottom w:val="0"/>
      <w:divBdr>
        <w:top w:val="none" w:sz="0" w:space="0" w:color="auto"/>
        <w:left w:val="none" w:sz="0" w:space="0" w:color="auto"/>
        <w:bottom w:val="none" w:sz="0" w:space="0" w:color="auto"/>
        <w:right w:val="none" w:sz="0" w:space="0" w:color="auto"/>
      </w:divBdr>
    </w:div>
    <w:div w:id="1056004101">
      <w:bodyDiv w:val="1"/>
      <w:marLeft w:val="0"/>
      <w:marRight w:val="0"/>
      <w:marTop w:val="0"/>
      <w:marBottom w:val="0"/>
      <w:divBdr>
        <w:top w:val="none" w:sz="0" w:space="0" w:color="auto"/>
        <w:left w:val="none" w:sz="0" w:space="0" w:color="auto"/>
        <w:bottom w:val="none" w:sz="0" w:space="0" w:color="auto"/>
        <w:right w:val="none" w:sz="0" w:space="0" w:color="auto"/>
      </w:divBdr>
    </w:div>
    <w:div w:id="1115713638">
      <w:bodyDiv w:val="1"/>
      <w:marLeft w:val="0"/>
      <w:marRight w:val="0"/>
      <w:marTop w:val="0"/>
      <w:marBottom w:val="0"/>
      <w:divBdr>
        <w:top w:val="none" w:sz="0" w:space="0" w:color="auto"/>
        <w:left w:val="none" w:sz="0" w:space="0" w:color="auto"/>
        <w:bottom w:val="none" w:sz="0" w:space="0" w:color="auto"/>
        <w:right w:val="none" w:sz="0" w:space="0" w:color="auto"/>
      </w:divBdr>
    </w:div>
    <w:div w:id="1138184055">
      <w:bodyDiv w:val="1"/>
      <w:marLeft w:val="0"/>
      <w:marRight w:val="0"/>
      <w:marTop w:val="0"/>
      <w:marBottom w:val="0"/>
      <w:divBdr>
        <w:top w:val="none" w:sz="0" w:space="0" w:color="auto"/>
        <w:left w:val="none" w:sz="0" w:space="0" w:color="auto"/>
        <w:bottom w:val="none" w:sz="0" w:space="0" w:color="auto"/>
        <w:right w:val="none" w:sz="0" w:space="0" w:color="auto"/>
      </w:divBdr>
    </w:div>
    <w:div w:id="1157384744">
      <w:bodyDiv w:val="1"/>
      <w:marLeft w:val="0"/>
      <w:marRight w:val="0"/>
      <w:marTop w:val="0"/>
      <w:marBottom w:val="0"/>
      <w:divBdr>
        <w:top w:val="none" w:sz="0" w:space="0" w:color="auto"/>
        <w:left w:val="none" w:sz="0" w:space="0" w:color="auto"/>
        <w:bottom w:val="none" w:sz="0" w:space="0" w:color="auto"/>
        <w:right w:val="none" w:sz="0" w:space="0" w:color="auto"/>
      </w:divBdr>
    </w:div>
    <w:div w:id="1178496953">
      <w:bodyDiv w:val="1"/>
      <w:marLeft w:val="0"/>
      <w:marRight w:val="0"/>
      <w:marTop w:val="0"/>
      <w:marBottom w:val="0"/>
      <w:divBdr>
        <w:top w:val="none" w:sz="0" w:space="0" w:color="auto"/>
        <w:left w:val="none" w:sz="0" w:space="0" w:color="auto"/>
        <w:bottom w:val="none" w:sz="0" w:space="0" w:color="auto"/>
        <w:right w:val="none" w:sz="0" w:space="0" w:color="auto"/>
      </w:divBdr>
    </w:div>
    <w:div w:id="1238515984">
      <w:bodyDiv w:val="1"/>
      <w:marLeft w:val="0"/>
      <w:marRight w:val="0"/>
      <w:marTop w:val="0"/>
      <w:marBottom w:val="0"/>
      <w:divBdr>
        <w:top w:val="none" w:sz="0" w:space="0" w:color="auto"/>
        <w:left w:val="none" w:sz="0" w:space="0" w:color="auto"/>
        <w:bottom w:val="none" w:sz="0" w:space="0" w:color="auto"/>
        <w:right w:val="none" w:sz="0" w:space="0" w:color="auto"/>
      </w:divBdr>
    </w:div>
    <w:div w:id="1297758286">
      <w:bodyDiv w:val="1"/>
      <w:marLeft w:val="0"/>
      <w:marRight w:val="0"/>
      <w:marTop w:val="0"/>
      <w:marBottom w:val="0"/>
      <w:divBdr>
        <w:top w:val="none" w:sz="0" w:space="0" w:color="auto"/>
        <w:left w:val="none" w:sz="0" w:space="0" w:color="auto"/>
        <w:bottom w:val="none" w:sz="0" w:space="0" w:color="auto"/>
        <w:right w:val="none" w:sz="0" w:space="0" w:color="auto"/>
      </w:divBdr>
    </w:div>
    <w:div w:id="1300185919">
      <w:bodyDiv w:val="1"/>
      <w:marLeft w:val="0"/>
      <w:marRight w:val="0"/>
      <w:marTop w:val="0"/>
      <w:marBottom w:val="0"/>
      <w:divBdr>
        <w:top w:val="none" w:sz="0" w:space="0" w:color="auto"/>
        <w:left w:val="none" w:sz="0" w:space="0" w:color="auto"/>
        <w:bottom w:val="none" w:sz="0" w:space="0" w:color="auto"/>
        <w:right w:val="none" w:sz="0" w:space="0" w:color="auto"/>
      </w:divBdr>
    </w:div>
    <w:div w:id="1318191142">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90759893">
      <w:bodyDiv w:val="1"/>
      <w:marLeft w:val="0"/>
      <w:marRight w:val="0"/>
      <w:marTop w:val="0"/>
      <w:marBottom w:val="0"/>
      <w:divBdr>
        <w:top w:val="none" w:sz="0" w:space="0" w:color="auto"/>
        <w:left w:val="none" w:sz="0" w:space="0" w:color="auto"/>
        <w:bottom w:val="none" w:sz="0" w:space="0" w:color="auto"/>
        <w:right w:val="none" w:sz="0" w:space="0" w:color="auto"/>
      </w:divBdr>
    </w:div>
    <w:div w:id="1401321693">
      <w:bodyDiv w:val="1"/>
      <w:marLeft w:val="0"/>
      <w:marRight w:val="0"/>
      <w:marTop w:val="0"/>
      <w:marBottom w:val="0"/>
      <w:divBdr>
        <w:top w:val="none" w:sz="0" w:space="0" w:color="auto"/>
        <w:left w:val="none" w:sz="0" w:space="0" w:color="auto"/>
        <w:bottom w:val="none" w:sz="0" w:space="0" w:color="auto"/>
        <w:right w:val="none" w:sz="0" w:space="0" w:color="auto"/>
      </w:divBdr>
    </w:div>
    <w:div w:id="1421025134">
      <w:bodyDiv w:val="1"/>
      <w:marLeft w:val="0"/>
      <w:marRight w:val="0"/>
      <w:marTop w:val="0"/>
      <w:marBottom w:val="0"/>
      <w:divBdr>
        <w:top w:val="none" w:sz="0" w:space="0" w:color="auto"/>
        <w:left w:val="none" w:sz="0" w:space="0" w:color="auto"/>
        <w:bottom w:val="none" w:sz="0" w:space="0" w:color="auto"/>
        <w:right w:val="none" w:sz="0" w:space="0" w:color="auto"/>
      </w:divBdr>
    </w:div>
    <w:div w:id="1435977849">
      <w:bodyDiv w:val="1"/>
      <w:marLeft w:val="0"/>
      <w:marRight w:val="0"/>
      <w:marTop w:val="0"/>
      <w:marBottom w:val="0"/>
      <w:divBdr>
        <w:top w:val="none" w:sz="0" w:space="0" w:color="auto"/>
        <w:left w:val="none" w:sz="0" w:space="0" w:color="auto"/>
        <w:bottom w:val="none" w:sz="0" w:space="0" w:color="auto"/>
        <w:right w:val="none" w:sz="0" w:space="0" w:color="auto"/>
      </w:divBdr>
    </w:div>
    <w:div w:id="1469739117">
      <w:bodyDiv w:val="1"/>
      <w:marLeft w:val="0"/>
      <w:marRight w:val="0"/>
      <w:marTop w:val="0"/>
      <w:marBottom w:val="0"/>
      <w:divBdr>
        <w:top w:val="none" w:sz="0" w:space="0" w:color="auto"/>
        <w:left w:val="none" w:sz="0" w:space="0" w:color="auto"/>
        <w:bottom w:val="none" w:sz="0" w:space="0" w:color="auto"/>
        <w:right w:val="none" w:sz="0" w:space="0" w:color="auto"/>
      </w:divBdr>
    </w:div>
    <w:div w:id="1488589634">
      <w:bodyDiv w:val="1"/>
      <w:marLeft w:val="0"/>
      <w:marRight w:val="0"/>
      <w:marTop w:val="0"/>
      <w:marBottom w:val="0"/>
      <w:divBdr>
        <w:top w:val="none" w:sz="0" w:space="0" w:color="auto"/>
        <w:left w:val="none" w:sz="0" w:space="0" w:color="auto"/>
        <w:bottom w:val="none" w:sz="0" w:space="0" w:color="auto"/>
        <w:right w:val="none" w:sz="0" w:space="0" w:color="auto"/>
      </w:divBdr>
    </w:div>
    <w:div w:id="1489635612">
      <w:bodyDiv w:val="1"/>
      <w:marLeft w:val="0"/>
      <w:marRight w:val="0"/>
      <w:marTop w:val="0"/>
      <w:marBottom w:val="0"/>
      <w:divBdr>
        <w:top w:val="none" w:sz="0" w:space="0" w:color="auto"/>
        <w:left w:val="none" w:sz="0" w:space="0" w:color="auto"/>
        <w:bottom w:val="none" w:sz="0" w:space="0" w:color="auto"/>
        <w:right w:val="none" w:sz="0" w:space="0" w:color="auto"/>
      </w:divBdr>
    </w:div>
    <w:div w:id="1492453702">
      <w:bodyDiv w:val="1"/>
      <w:marLeft w:val="0"/>
      <w:marRight w:val="0"/>
      <w:marTop w:val="0"/>
      <w:marBottom w:val="0"/>
      <w:divBdr>
        <w:top w:val="none" w:sz="0" w:space="0" w:color="auto"/>
        <w:left w:val="none" w:sz="0" w:space="0" w:color="auto"/>
        <w:bottom w:val="none" w:sz="0" w:space="0" w:color="auto"/>
        <w:right w:val="none" w:sz="0" w:space="0" w:color="auto"/>
      </w:divBdr>
    </w:div>
    <w:div w:id="1524708578">
      <w:bodyDiv w:val="1"/>
      <w:marLeft w:val="0"/>
      <w:marRight w:val="0"/>
      <w:marTop w:val="0"/>
      <w:marBottom w:val="0"/>
      <w:divBdr>
        <w:top w:val="none" w:sz="0" w:space="0" w:color="auto"/>
        <w:left w:val="none" w:sz="0" w:space="0" w:color="auto"/>
        <w:bottom w:val="none" w:sz="0" w:space="0" w:color="auto"/>
        <w:right w:val="none" w:sz="0" w:space="0" w:color="auto"/>
      </w:divBdr>
    </w:div>
    <w:div w:id="1565023677">
      <w:bodyDiv w:val="1"/>
      <w:marLeft w:val="0"/>
      <w:marRight w:val="0"/>
      <w:marTop w:val="0"/>
      <w:marBottom w:val="0"/>
      <w:divBdr>
        <w:top w:val="none" w:sz="0" w:space="0" w:color="auto"/>
        <w:left w:val="none" w:sz="0" w:space="0" w:color="auto"/>
        <w:bottom w:val="none" w:sz="0" w:space="0" w:color="auto"/>
        <w:right w:val="none" w:sz="0" w:space="0" w:color="auto"/>
      </w:divBdr>
    </w:div>
    <w:div w:id="1584296177">
      <w:bodyDiv w:val="1"/>
      <w:marLeft w:val="0"/>
      <w:marRight w:val="0"/>
      <w:marTop w:val="0"/>
      <w:marBottom w:val="0"/>
      <w:divBdr>
        <w:top w:val="none" w:sz="0" w:space="0" w:color="auto"/>
        <w:left w:val="none" w:sz="0" w:space="0" w:color="auto"/>
        <w:bottom w:val="none" w:sz="0" w:space="0" w:color="auto"/>
        <w:right w:val="none" w:sz="0" w:space="0" w:color="auto"/>
      </w:divBdr>
    </w:div>
    <w:div w:id="1608196556">
      <w:bodyDiv w:val="1"/>
      <w:marLeft w:val="0"/>
      <w:marRight w:val="0"/>
      <w:marTop w:val="0"/>
      <w:marBottom w:val="0"/>
      <w:divBdr>
        <w:top w:val="none" w:sz="0" w:space="0" w:color="auto"/>
        <w:left w:val="none" w:sz="0" w:space="0" w:color="auto"/>
        <w:bottom w:val="none" w:sz="0" w:space="0" w:color="auto"/>
        <w:right w:val="none" w:sz="0" w:space="0" w:color="auto"/>
      </w:divBdr>
    </w:div>
    <w:div w:id="1609383880">
      <w:bodyDiv w:val="1"/>
      <w:marLeft w:val="0"/>
      <w:marRight w:val="0"/>
      <w:marTop w:val="0"/>
      <w:marBottom w:val="0"/>
      <w:divBdr>
        <w:top w:val="none" w:sz="0" w:space="0" w:color="auto"/>
        <w:left w:val="none" w:sz="0" w:space="0" w:color="auto"/>
        <w:bottom w:val="none" w:sz="0" w:space="0" w:color="auto"/>
        <w:right w:val="none" w:sz="0" w:space="0" w:color="auto"/>
      </w:divBdr>
    </w:div>
    <w:div w:id="1641576255">
      <w:bodyDiv w:val="1"/>
      <w:marLeft w:val="0"/>
      <w:marRight w:val="0"/>
      <w:marTop w:val="0"/>
      <w:marBottom w:val="0"/>
      <w:divBdr>
        <w:top w:val="none" w:sz="0" w:space="0" w:color="auto"/>
        <w:left w:val="none" w:sz="0" w:space="0" w:color="auto"/>
        <w:bottom w:val="none" w:sz="0" w:space="0" w:color="auto"/>
        <w:right w:val="none" w:sz="0" w:space="0" w:color="auto"/>
      </w:divBdr>
    </w:div>
    <w:div w:id="1670518882">
      <w:bodyDiv w:val="1"/>
      <w:marLeft w:val="0"/>
      <w:marRight w:val="0"/>
      <w:marTop w:val="0"/>
      <w:marBottom w:val="0"/>
      <w:divBdr>
        <w:top w:val="none" w:sz="0" w:space="0" w:color="auto"/>
        <w:left w:val="none" w:sz="0" w:space="0" w:color="auto"/>
        <w:bottom w:val="none" w:sz="0" w:space="0" w:color="auto"/>
        <w:right w:val="none" w:sz="0" w:space="0" w:color="auto"/>
      </w:divBdr>
    </w:div>
    <w:div w:id="1690374272">
      <w:bodyDiv w:val="1"/>
      <w:marLeft w:val="0"/>
      <w:marRight w:val="0"/>
      <w:marTop w:val="0"/>
      <w:marBottom w:val="0"/>
      <w:divBdr>
        <w:top w:val="none" w:sz="0" w:space="0" w:color="auto"/>
        <w:left w:val="none" w:sz="0" w:space="0" w:color="auto"/>
        <w:bottom w:val="none" w:sz="0" w:space="0" w:color="auto"/>
        <w:right w:val="none" w:sz="0" w:space="0" w:color="auto"/>
      </w:divBdr>
    </w:div>
    <w:div w:id="1719208450">
      <w:bodyDiv w:val="1"/>
      <w:marLeft w:val="0"/>
      <w:marRight w:val="0"/>
      <w:marTop w:val="0"/>
      <w:marBottom w:val="0"/>
      <w:divBdr>
        <w:top w:val="none" w:sz="0" w:space="0" w:color="auto"/>
        <w:left w:val="none" w:sz="0" w:space="0" w:color="auto"/>
        <w:bottom w:val="none" w:sz="0" w:space="0" w:color="auto"/>
        <w:right w:val="none" w:sz="0" w:space="0" w:color="auto"/>
      </w:divBdr>
    </w:div>
    <w:div w:id="1802534538">
      <w:bodyDiv w:val="1"/>
      <w:marLeft w:val="0"/>
      <w:marRight w:val="0"/>
      <w:marTop w:val="0"/>
      <w:marBottom w:val="0"/>
      <w:divBdr>
        <w:top w:val="none" w:sz="0" w:space="0" w:color="auto"/>
        <w:left w:val="none" w:sz="0" w:space="0" w:color="auto"/>
        <w:bottom w:val="none" w:sz="0" w:space="0" w:color="auto"/>
        <w:right w:val="none" w:sz="0" w:space="0" w:color="auto"/>
      </w:divBdr>
    </w:div>
    <w:div w:id="1809350502">
      <w:bodyDiv w:val="1"/>
      <w:marLeft w:val="0"/>
      <w:marRight w:val="0"/>
      <w:marTop w:val="0"/>
      <w:marBottom w:val="0"/>
      <w:divBdr>
        <w:top w:val="none" w:sz="0" w:space="0" w:color="auto"/>
        <w:left w:val="none" w:sz="0" w:space="0" w:color="auto"/>
        <w:bottom w:val="none" w:sz="0" w:space="0" w:color="auto"/>
        <w:right w:val="none" w:sz="0" w:space="0" w:color="auto"/>
      </w:divBdr>
    </w:div>
    <w:div w:id="1810392803">
      <w:bodyDiv w:val="1"/>
      <w:marLeft w:val="0"/>
      <w:marRight w:val="0"/>
      <w:marTop w:val="0"/>
      <w:marBottom w:val="0"/>
      <w:divBdr>
        <w:top w:val="none" w:sz="0" w:space="0" w:color="auto"/>
        <w:left w:val="none" w:sz="0" w:space="0" w:color="auto"/>
        <w:bottom w:val="none" w:sz="0" w:space="0" w:color="auto"/>
        <w:right w:val="none" w:sz="0" w:space="0" w:color="auto"/>
      </w:divBdr>
    </w:div>
    <w:div w:id="1840460035">
      <w:bodyDiv w:val="1"/>
      <w:marLeft w:val="0"/>
      <w:marRight w:val="0"/>
      <w:marTop w:val="0"/>
      <w:marBottom w:val="0"/>
      <w:divBdr>
        <w:top w:val="none" w:sz="0" w:space="0" w:color="auto"/>
        <w:left w:val="none" w:sz="0" w:space="0" w:color="auto"/>
        <w:bottom w:val="none" w:sz="0" w:space="0" w:color="auto"/>
        <w:right w:val="none" w:sz="0" w:space="0" w:color="auto"/>
      </w:divBdr>
    </w:div>
    <w:div w:id="1849784457">
      <w:bodyDiv w:val="1"/>
      <w:marLeft w:val="0"/>
      <w:marRight w:val="0"/>
      <w:marTop w:val="0"/>
      <w:marBottom w:val="0"/>
      <w:divBdr>
        <w:top w:val="none" w:sz="0" w:space="0" w:color="auto"/>
        <w:left w:val="none" w:sz="0" w:space="0" w:color="auto"/>
        <w:bottom w:val="none" w:sz="0" w:space="0" w:color="auto"/>
        <w:right w:val="none" w:sz="0" w:space="0" w:color="auto"/>
      </w:divBdr>
    </w:div>
    <w:div w:id="1870487161">
      <w:bodyDiv w:val="1"/>
      <w:marLeft w:val="0"/>
      <w:marRight w:val="0"/>
      <w:marTop w:val="0"/>
      <w:marBottom w:val="0"/>
      <w:divBdr>
        <w:top w:val="none" w:sz="0" w:space="0" w:color="auto"/>
        <w:left w:val="none" w:sz="0" w:space="0" w:color="auto"/>
        <w:bottom w:val="none" w:sz="0" w:space="0" w:color="auto"/>
        <w:right w:val="none" w:sz="0" w:space="0" w:color="auto"/>
      </w:divBdr>
    </w:div>
    <w:div w:id="1904295946">
      <w:bodyDiv w:val="1"/>
      <w:marLeft w:val="0"/>
      <w:marRight w:val="0"/>
      <w:marTop w:val="0"/>
      <w:marBottom w:val="0"/>
      <w:divBdr>
        <w:top w:val="none" w:sz="0" w:space="0" w:color="auto"/>
        <w:left w:val="none" w:sz="0" w:space="0" w:color="auto"/>
        <w:bottom w:val="none" w:sz="0" w:space="0" w:color="auto"/>
        <w:right w:val="none" w:sz="0" w:space="0" w:color="auto"/>
      </w:divBdr>
    </w:div>
    <w:div w:id="1921402855">
      <w:bodyDiv w:val="1"/>
      <w:marLeft w:val="0"/>
      <w:marRight w:val="0"/>
      <w:marTop w:val="0"/>
      <w:marBottom w:val="0"/>
      <w:divBdr>
        <w:top w:val="none" w:sz="0" w:space="0" w:color="auto"/>
        <w:left w:val="none" w:sz="0" w:space="0" w:color="auto"/>
        <w:bottom w:val="none" w:sz="0" w:space="0" w:color="auto"/>
        <w:right w:val="none" w:sz="0" w:space="0" w:color="auto"/>
      </w:divBdr>
    </w:div>
    <w:div w:id="1924532146">
      <w:bodyDiv w:val="1"/>
      <w:marLeft w:val="0"/>
      <w:marRight w:val="0"/>
      <w:marTop w:val="0"/>
      <w:marBottom w:val="0"/>
      <w:divBdr>
        <w:top w:val="none" w:sz="0" w:space="0" w:color="auto"/>
        <w:left w:val="none" w:sz="0" w:space="0" w:color="auto"/>
        <w:bottom w:val="none" w:sz="0" w:space="0" w:color="auto"/>
        <w:right w:val="none" w:sz="0" w:space="0" w:color="auto"/>
      </w:divBdr>
    </w:div>
    <w:div w:id="1981032129">
      <w:bodyDiv w:val="1"/>
      <w:marLeft w:val="0"/>
      <w:marRight w:val="0"/>
      <w:marTop w:val="0"/>
      <w:marBottom w:val="0"/>
      <w:divBdr>
        <w:top w:val="none" w:sz="0" w:space="0" w:color="auto"/>
        <w:left w:val="none" w:sz="0" w:space="0" w:color="auto"/>
        <w:bottom w:val="none" w:sz="0" w:space="0" w:color="auto"/>
        <w:right w:val="none" w:sz="0" w:space="0" w:color="auto"/>
      </w:divBdr>
    </w:div>
    <w:div w:id="2014987171">
      <w:bodyDiv w:val="1"/>
      <w:marLeft w:val="0"/>
      <w:marRight w:val="0"/>
      <w:marTop w:val="0"/>
      <w:marBottom w:val="0"/>
      <w:divBdr>
        <w:top w:val="none" w:sz="0" w:space="0" w:color="auto"/>
        <w:left w:val="none" w:sz="0" w:space="0" w:color="auto"/>
        <w:bottom w:val="none" w:sz="0" w:space="0" w:color="auto"/>
        <w:right w:val="none" w:sz="0" w:space="0" w:color="auto"/>
      </w:divBdr>
    </w:div>
    <w:div w:id="2022319443">
      <w:bodyDiv w:val="1"/>
      <w:marLeft w:val="0"/>
      <w:marRight w:val="0"/>
      <w:marTop w:val="0"/>
      <w:marBottom w:val="0"/>
      <w:divBdr>
        <w:top w:val="none" w:sz="0" w:space="0" w:color="auto"/>
        <w:left w:val="none" w:sz="0" w:space="0" w:color="auto"/>
        <w:bottom w:val="none" w:sz="0" w:space="0" w:color="auto"/>
        <w:right w:val="none" w:sz="0" w:space="0" w:color="auto"/>
      </w:divBdr>
    </w:div>
    <w:div w:id="2119255406">
      <w:bodyDiv w:val="1"/>
      <w:marLeft w:val="0"/>
      <w:marRight w:val="0"/>
      <w:marTop w:val="0"/>
      <w:marBottom w:val="0"/>
      <w:divBdr>
        <w:top w:val="none" w:sz="0" w:space="0" w:color="auto"/>
        <w:left w:val="none" w:sz="0" w:space="0" w:color="auto"/>
        <w:bottom w:val="none" w:sz="0" w:space="0" w:color="auto"/>
        <w:right w:val="none" w:sz="0" w:space="0" w:color="auto"/>
      </w:divBdr>
    </w:div>
    <w:div w:id="212718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ren\Desktop\4902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Koç18</b:Tag>
    <b:SourceType>InternetSite</b:SourceType>
    <b:Guid>{109ADD39-3E4E-42E6-AE56-8E0C1E98C155}</b:Guid>
    <b:Title>Instagram Tarihi: Instagram Nedir? Nasıl Kullanılır? Ne İşe Yarar?</b:Title>
    <b:Year>2018</b:Year>
    <b:Month>Mart</b:Month>
    <b:Day>3</b:Day>
    <b:InternetSiteTitle>brandingturkiye.com</b:InternetSiteTitle>
    <b:Author>
      <b:Author>
        <b:NameList>
          <b:Person>
            <b:Last>Koçoğlu</b:Last>
            <b:First>Sinem</b:First>
          </b:Person>
        </b:NameList>
      </b:Author>
    </b:Author>
    <b:URL>brandingturkiye.com</b:URL>
    <b:RefOrder>2</b:RefOrder>
  </b:Source>
  <b:Source>
    <b:Tag>Wha16</b:Tag>
    <b:SourceType>InternetSite</b:SourceType>
    <b:Guid>{7298D41E-36A3-405E-ACE1-EB31DA3138E0}</b:Guid>
    <b:Title>What is the Difference Between Twitter and Facebook?</b:Title>
    <b:Year>2016</b:Year>
    <b:URL>https://www.visualscope.com/twitfb.html</b:URL>
    <b:RefOrder>3</b:RefOrder>
  </b:Source>
  <b:Source>
    <b:Tag>Rou05</b:Tag>
    <b:SourceType>InternetSite</b:SourceType>
    <b:Guid>{4EE63F7E-4866-440B-A2DD-0B19DDA86EA6}</b:Guid>
    <b:Author>
      <b:Author>
        <b:NameList>
          <b:Person>
            <b:Last>Rouse</b:Last>
            <b:First>Margaret</b:First>
          </b:Person>
        </b:NameList>
      </b:Author>
    </b:Author>
    <b:Title>Fuzzy Search</b:Title>
    <b:Year>2005</b:Year>
    <b:URL>whatis.techtarget.com</b:URL>
    <b:RefOrder>4</b:RefOrder>
  </b:Source>
  <b:Source>
    <b:Tag>App21</b:Tag>
    <b:SourceType>InternetSite</b:SourceType>
    <b:Guid>{057308F7-73E2-4456-8633-E75FEA55190B}</b:Guid>
    <b:Title>Approximate string matching</b:Title>
    <b:Year>2021</b:Year>
    <b:URL>en.wikipedia.org/wiki/Approximate_string_matching</b:URL>
    <b:RefOrder>5</b:RefOrder>
  </b:Source>
  <b:Source>
    <b:Tag>Bcr21</b:Tag>
    <b:SourceType>InternetSite</b:SourceType>
    <b:Guid>{651A5B74-D82C-408C-98C6-1A4E503B43C2}</b:Guid>
    <b:Title>Bcrypt</b:Title>
    <b:Year>2021</b:Year>
    <b:URL>https://en.wikipedia.org/wiki/Bcrypt</b:URL>
    <b:RefOrder>6</b:RefOrder>
  </b:Source>
  <b:Source>
    <b:Tag>Gam</b:Tag>
    <b:SourceType>InternetSite</b:SourceType>
    <b:Guid>{E44E117A-A868-4124-AF40-B034C06AB57C}</b:Guid>
    <b:Title>The Freelancer And Social Networking HTML Template</b:Title>
    <b:Author>
      <b:Author>
        <b:NameList>
          <b:Person>
            <b:Last>Gambolthemes</b:Last>
          </b:Person>
        </b:NameList>
      </b:Author>
    </b:Author>
    <b:URL>themeforest.net/user/gambolthemes</b:URL>
    <b:Comments>Purchased HTML template</b:Comments>
    <b:RefOrder>7</b:RefOrder>
  </b:Source>
  <b:Source>
    <b:Tag>Kon21</b:Tag>
    <b:SourceType>Report</b:SourceType>
    <b:Guid>{EC3A34CB-B1EA-4196-89C5-3A03F3BE0724}</b:Guid>
    <b:Author>
      <b:Author>
        <b:NameList>
          <b:Person>
            <b:Last>Konuk</b:Last>
            <b:First>Ali</b:First>
            <b:Middle>Haydar</b:Middle>
          </b:Person>
          <b:Person>
            <b:Last>Çoşkun</b:Last>
            <b:First>Yaren</b:First>
          </b:Person>
        </b:NameList>
      </b:Author>
    </b:Author>
    <b:Title>Requirements Analysis Document</b:Title>
    <b:Year>2021</b:Year>
    <b:URL>https://github.com/alikonuk12/AKYC/blob/master/Documents/RAD/AKYC_RAD.docx</b:URL>
    <b:RefOrder>8</b:RefOrder>
  </b:Source>
  <b:Source>
    <b:Tag>Kon211</b:Tag>
    <b:SourceType>Report</b:SourceType>
    <b:Guid>{D4D13E6B-1B13-49FD-8733-448C9FDB8485}</b:Guid>
    <b:Author>
      <b:Author>
        <b:NameList>
          <b:Person>
            <b:Last>Konuk</b:Last>
            <b:First>Ali</b:First>
            <b:Middle>Haydar</b:Middle>
          </b:Person>
          <b:Person>
            <b:Last>Çoşkun</b:Last>
            <b:First>Yaren</b:First>
          </b:Person>
        </b:NameList>
      </b:Author>
    </b:Author>
    <b:Title>System Design Document</b:Title>
    <b:Year>2021</b:Year>
    <b:URL>https://github.com/alikonuk12/AKYC/blob/master/Documents/SDD/AKYC_SDD.docx</b:URL>
    <b:RefOrder>1</b:RefOrder>
  </b:Source>
</b:Sources>
</file>

<file path=customXml/itemProps1.xml><?xml version="1.0" encoding="utf-8"?>
<ds:datastoreItem xmlns:ds="http://schemas.openxmlformats.org/officeDocument/2006/customXml" ds:itemID="{3CA819EB-DB37-4A4D-9204-231161F88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4902template.dotx</Template>
  <TotalTime>2189</TotalTime>
  <Pages>29</Pages>
  <Words>5249</Words>
  <Characters>29922</Characters>
  <Application>Microsoft Office Word</Application>
  <DocSecurity>0</DocSecurity>
  <Lines>249</Lines>
  <Paragraphs>70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Yaren Coşkun</dc:creator>
  <cp:keywords/>
  <dc:description/>
  <cp:lastModifiedBy>YAREN COSKUN</cp:lastModifiedBy>
  <cp:revision>288</cp:revision>
  <cp:lastPrinted>2021-01-10T14:11:00Z</cp:lastPrinted>
  <dcterms:created xsi:type="dcterms:W3CDTF">2021-01-11T18:23:00Z</dcterms:created>
  <dcterms:modified xsi:type="dcterms:W3CDTF">2021-01-28T18:54:00Z</dcterms:modified>
</cp:coreProperties>
</file>